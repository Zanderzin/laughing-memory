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9AE2" w14:textId="77777777" w:rsidR="00ED6CEE" w:rsidRPr="00A8306F" w:rsidRDefault="000A3873" w:rsidP="003455AF">
      <w:pPr>
        <w:spacing w:after="240"/>
        <w:jc w:val="center"/>
        <w:rPr>
          <w:rFonts w:ascii="Arial" w:hAnsi="Arial" w:cs="Arial"/>
          <w:b/>
          <w:spacing w:val="20"/>
          <w:sz w:val="28"/>
          <w:szCs w:val="28"/>
          <w:u w:val="single"/>
        </w:rPr>
      </w:pPr>
      <w:r w:rsidRPr="00A8306F">
        <w:rPr>
          <w:rFonts w:ascii="Arial" w:hAnsi="Arial" w:cs="Arial"/>
          <w:b/>
          <w:spacing w:val="20"/>
          <w:sz w:val="28"/>
          <w:szCs w:val="28"/>
          <w:u w:val="single"/>
        </w:rPr>
        <w:t>AVISO PRÉVIO TRABALHADO</w:t>
      </w:r>
    </w:p>
    <w:p w14:paraId="0BF2A573" w14:textId="77777777" w:rsidR="00882806" w:rsidRPr="003455AF" w:rsidRDefault="00882806" w:rsidP="003455AF">
      <w:pPr>
        <w:spacing w:after="240"/>
        <w:jc w:val="center"/>
        <w:rPr>
          <w:rFonts w:ascii="Arial" w:hAnsi="Arial" w:cs="Arial"/>
          <w:b/>
          <w:sz w:val="24"/>
          <w:szCs w:val="24"/>
        </w:rPr>
      </w:pPr>
      <w:r w:rsidRPr="003455AF">
        <w:rPr>
          <w:rFonts w:ascii="Arial" w:hAnsi="Arial" w:cs="Arial"/>
          <w:b/>
          <w:sz w:val="24"/>
          <w:szCs w:val="24"/>
        </w:rPr>
        <w:t>Empregador para Empregado</w:t>
      </w:r>
    </w:p>
    <w:p w14:paraId="76C1DBFB" w14:textId="1DC4F178" w:rsidR="00BC314A" w:rsidRPr="00EB68C0" w:rsidRDefault="00882806" w:rsidP="0088280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68C0">
        <w:rPr>
          <w:rFonts w:ascii="Arial" w:hAnsi="Arial" w:cs="Arial"/>
          <w:b/>
          <w:sz w:val="24"/>
          <w:szCs w:val="24"/>
        </w:rPr>
        <w:t>Empresa</w:t>
      </w:r>
      <w:r w:rsidRPr="00EB68C0">
        <w:rPr>
          <w:rFonts w:ascii="Arial" w:hAnsi="Arial" w:cs="Arial"/>
          <w:sz w:val="24"/>
          <w:szCs w:val="24"/>
        </w:rPr>
        <w:t>:</w:t>
      </w:r>
      <w:r w:rsidR="00EC2E73" w:rsidRPr="00EB68C0">
        <w:rPr>
          <w:rFonts w:ascii="Arial" w:hAnsi="Arial" w:cs="Arial"/>
          <w:sz w:val="24"/>
          <w:szCs w:val="24"/>
        </w:rPr>
        <w:t xml:space="preserve"> </w:t>
      </w:r>
      <w:r w:rsidR="00EC2E73" w:rsidRPr="00EB68C0">
        <w:rPr>
          <w:rFonts w:ascii="Arial" w:hAnsi="Arial" w:cs="Arial"/>
          <w:sz w:val="24"/>
          <w:szCs w:val="24"/>
        </w:rPr>
        <w:fldChar w:fldCharType="begin"/>
      </w:r>
      <w:r w:rsidR="00EC2E73" w:rsidRPr="00EB68C0">
        <w:rPr>
          <w:rFonts w:ascii="Arial" w:hAnsi="Arial" w:cs="Arial"/>
          <w:sz w:val="24"/>
          <w:szCs w:val="24"/>
        </w:rPr>
        <w:instrText xml:space="preserve"> DOCVARIABLE  GPE_NOME_EMPRESA  \* MERGEFORMAT </w:instrText>
      </w:r>
      <w:r w:rsidR="00EC2E73" w:rsidRPr="00EB68C0">
        <w:rPr>
          <w:rFonts w:ascii="Arial" w:hAnsi="Arial" w:cs="Arial"/>
          <w:sz w:val="24"/>
          <w:szCs w:val="24"/>
        </w:rPr>
        <w:fldChar w:fldCharType="separate"/>
      </w:r>
      <w:r w:rsidR="0096796E">
        <w:rPr>
          <w:rFonts w:ascii="Arial" w:hAnsi="Arial" w:cs="Arial"/>
          <w:sz w:val="24"/>
          <w:szCs w:val="24"/>
        </w:rPr>
        <w:t>RCS TECNOLOGIA S/A</w:t>
      </w:r>
      <w:r w:rsidR="00EC2E73" w:rsidRPr="00EB68C0">
        <w:rPr>
          <w:rFonts w:ascii="Arial" w:hAnsi="Arial" w:cs="Arial"/>
          <w:sz w:val="24"/>
          <w:szCs w:val="24"/>
        </w:rPr>
        <w:fldChar w:fldCharType="end"/>
      </w:r>
    </w:p>
    <w:p w14:paraId="062116A9" w14:textId="190AC136" w:rsidR="00FF1245" w:rsidRPr="00EB68C0" w:rsidRDefault="00B379AE" w:rsidP="00B379A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B68C0">
        <w:rPr>
          <w:rFonts w:ascii="Arial" w:hAnsi="Arial" w:cs="Arial"/>
          <w:b/>
          <w:sz w:val="24"/>
          <w:szCs w:val="24"/>
        </w:rPr>
        <w:t>CNPJ</w:t>
      </w:r>
      <w:r w:rsidR="00882806" w:rsidRPr="00EB68C0">
        <w:rPr>
          <w:rFonts w:ascii="Arial" w:hAnsi="Arial" w:cs="Arial"/>
          <w:sz w:val="24"/>
          <w:szCs w:val="24"/>
        </w:rPr>
        <w:t>:</w:t>
      </w:r>
      <w:r w:rsidRPr="00EB68C0">
        <w:rPr>
          <w:rFonts w:ascii="Arial" w:hAnsi="Arial" w:cs="Arial"/>
          <w:sz w:val="24"/>
          <w:szCs w:val="24"/>
        </w:rPr>
        <w:t xml:space="preserve"> </w:t>
      </w:r>
      <w:r w:rsidRPr="00EB68C0">
        <w:rPr>
          <w:rFonts w:ascii="Arial" w:hAnsi="Arial" w:cs="Arial"/>
          <w:sz w:val="24"/>
          <w:szCs w:val="24"/>
        </w:rPr>
        <w:fldChar w:fldCharType="begin"/>
      </w:r>
      <w:r w:rsidRPr="00EB68C0">
        <w:rPr>
          <w:rFonts w:ascii="Arial" w:hAnsi="Arial" w:cs="Arial"/>
          <w:sz w:val="24"/>
          <w:szCs w:val="24"/>
        </w:rPr>
        <w:instrText xml:space="preserve"> DOCVARIABLE  GPE_CGC_EMPRESA  \* MERGEFORMAT </w:instrText>
      </w:r>
      <w:r w:rsidRPr="00EB68C0">
        <w:rPr>
          <w:rFonts w:ascii="Arial" w:hAnsi="Arial" w:cs="Arial"/>
          <w:sz w:val="24"/>
          <w:szCs w:val="24"/>
        </w:rPr>
        <w:fldChar w:fldCharType="separate"/>
      </w:r>
      <w:r w:rsidR="0096796E">
        <w:rPr>
          <w:rFonts w:ascii="Arial" w:hAnsi="Arial" w:cs="Arial"/>
          <w:sz w:val="24"/>
          <w:szCs w:val="24"/>
        </w:rPr>
        <w:t>08.220.952/0015-28</w:t>
      </w:r>
      <w:r w:rsidRPr="00EB68C0">
        <w:rPr>
          <w:rFonts w:ascii="Arial" w:hAnsi="Arial" w:cs="Arial"/>
          <w:sz w:val="24"/>
          <w:szCs w:val="24"/>
        </w:rPr>
        <w:fldChar w:fldCharType="end"/>
      </w:r>
    </w:p>
    <w:p w14:paraId="281AFD60" w14:textId="095897ED" w:rsidR="00587713" w:rsidRDefault="00587713" w:rsidP="0058771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Empregado</w:t>
      </w:r>
      <w:r w:rsidRPr="00EB68C0">
        <w:rPr>
          <w:rFonts w:ascii="Arial" w:hAnsi="Arial" w:cs="Arial"/>
          <w:sz w:val="24"/>
          <w:szCs w:val="24"/>
        </w:rPr>
        <w:t>:</w:t>
      </w:r>
      <w:r w:rsidR="00A251A0" w:rsidRPr="00A251A0">
        <w:rPr>
          <w:rFonts w:ascii="Arial" w:hAnsi="Arial" w:cs="Arial"/>
          <w:sz w:val="24"/>
          <w:szCs w:val="24"/>
        </w:rPr>
        <w:t xml:space="preserve"> </w:t>
      </w:r>
      <w:r w:rsidR="0096796E">
        <w:rPr>
          <w:rFonts w:ascii="Arial" w:hAnsi="Arial" w:cs="Arial"/>
          <w:color w:val="000000"/>
        </w:rPr>
        <w:fldChar w:fldCharType="begin"/>
      </w:r>
      <w:r w:rsidR="0096796E">
        <w:rPr>
          <w:rFonts w:ascii="Arial" w:hAnsi="Arial" w:cs="Arial"/>
          <w:color w:val="000000"/>
        </w:rPr>
        <w:instrText xml:space="preserve"> MERGEFIELD Nome________ </w:instrText>
      </w:r>
      <w:r w:rsidR="0096796E">
        <w:rPr>
          <w:rFonts w:ascii="Arial" w:hAnsi="Arial" w:cs="Arial"/>
          <w:color w:val="000000"/>
        </w:rPr>
        <w:fldChar w:fldCharType="separate"/>
      </w:r>
      <w:r w:rsidR="0096796E" w:rsidRPr="00A223B6">
        <w:rPr>
          <w:rFonts w:ascii="Arial" w:hAnsi="Arial" w:cs="Arial"/>
          <w:noProof/>
          <w:color w:val="000000"/>
        </w:rPr>
        <w:t>RENAN MENDES MORAES ALMEIDA</w:t>
      </w:r>
      <w:r w:rsidR="0096796E">
        <w:rPr>
          <w:rFonts w:ascii="Arial" w:hAnsi="Arial" w:cs="Arial"/>
          <w:color w:val="000000"/>
        </w:rPr>
        <w:fldChar w:fldCharType="end"/>
      </w:r>
    </w:p>
    <w:p w14:paraId="2E770F50" w14:textId="7DDDD725" w:rsidR="00587713" w:rsidRPr="00A8306F" w:rsidRDefault="00587713" w:rsidP="00587713">
      <w:pPr>
        <w:spacing w:after="0"/>
        <w:jc w:val="both"/>
        <w:rPr>
          <w:rFonts w:ascii="Arial" w:hAnsi="Arial" w:cs="Arial"/>
          <w:sz w:val="24"/>
          <w:szCs w:val="24"/>
        </w:rPr>
      </w:pPr>
      <w:r w:rsidRPr="00A8306F">
        <w:rPr>
          <w:rFonts w:ascii="Arial" w:hAnsi="Arial" w:cs="Arial"/>
          <w:b/>
          <w:color w:val="000000"/>
          <w:sz w:val="24"/>
          <w:szCs w:val="24"/>
        </w:rPr>
        <w:t>Função</w:t>
      </w:r>
      <w:r w:rsidRPr="00A8306F">
        <w:rPr>
          <w:rFonts w:ascii="Arial" w:hAnsi="Arial" w:cs="Arial"/>
          <w:color w:val="000000"/>
          <w:sz w:val="24"/>
          <w:szCs w:val="24"/>
        </w:rPr>
        <w:t>:</w:t>
      </w:r>
      <w:r w:rsidR="00F33044">
        <w:rPr>
          <w:rFonts w:ascii="Arial" w:hAnsi="Arial" w:cs="Arial"/>
          <w:color w:val="000000"/>
          <w:sz w:val="24"/>
          <w:szCs w:val="24"/>
        </w:rPr>
        <w:t xml:space="preserve"> </w:t>
      </w:r>
      <w:r w:rsidR="0096796E">
        <w:rPr>
          <w:rFonts w:ascii="Arial" w:hAnsi="Arial" w:cs="Arial"/>
          <w:color w:val="000000"/>
        </w:rPr>
        <w:fldChar w:fldCharType="begin"/>
      </w:r>
      <w:r w:rsidR="0096796E">
        <w:rPr>
          <w:rFonts w:ascii="Arial" w:hAnsi="Arial" w:cs="Arial"/>
          <w:color w:val="000000"/>
        </w:rPr>
        <w:instrText xml:space="preserve"> MERGEFIELD DescFuncao_ </w:instrText>
      </w:r>
      <w:r w:rsidR="0096796E">
        <w:rPr>
          <w:rFonts w:ascii="Arial" w:hAnsi="Arial" w:cs="Arial"/>
          <w:color w:val="000000"/>
        </w:rPr>
        <w:fldChar w:fldCharType="separate"/>
      </w:r>
      <w:r w:rsidR="0096796E" w:rsidRPr="00A223B6">
        <w:rPr>
          <w:rFonts w:ascii="Arial" w:hAnsi="Arial" w:cs="Arial"/>
          <w:noProof/>
          <w:color w:val="000000"/>
        </w:rPr>
        <w:t>AUXILIAR ENCARREGADO</w:t>
      </w:r>
      <w:r w:rsidR="0096796E">
        <w:rPr>
          <w:rFonts w:ascii="Arial" w:hAnsi="Arial" w:cs="Arial"/>
          <w:color w:val="000000"/>
        </w:rPr>
        <w:fldChar w:fldCharType="end"/>
      </w:r>
      <w:r w:rsidR="00A251A0" w:rsidRPr="00A251A0">
        <w:rPr>
          <w:rFonts w:ascii="Arial" w:hAnsi="Arial" w:cs="Arial"/>
          <w:color w:val="000000"/>
          <w:sz w:val="24"/>
          <w:szCs w:val="24"/>
        </w:rPr>
        <w:t xml:space="preserve">            </w:t>
      </w:r>
    </w:p>
    <w:p w14:paraId="289335D3" w14:textId="77645346" w:rsidR="00587713" w:rsidRDefault="00587713" w:rsidP="00587713">
      <w:pPr>
        <w:spacing w:after="0"/>
        <w:rPr>
          <w:rFonts w:ascii="Arial" w:hAnsi="Arial" w:cs="Arial"/>
          <w:color w:val="000000"/>
          <w:sz w:val="24"/>
          <w:szCs w:val="24"/>
        </w:rPr>
      </w:pPr>
      <w:r w:rsidRPr="00A8306F">
        <w:rPr>
          <w:rFonts w:ascii="Arial" w:hAnsi="Arial" w:cs="Arial"/>
          <w:b/>
          <w:color w:val="000000"/>
          <w:sz w:val="24"/>
          <w:szCs w:val="24"/>
        </w:rPr>
        <w:t>Data de Admissão</w:t>
      </w:r>
      <w:r w:rsidRPr="00A8306F">
        <w:rPr>
          <w:rFonts w:ascii="Arial" w:hAnsi="Arial" w:cs="Arial"/>
          <w:color w:val="000000"/>
          <w:sz w:val="24"/>
          <w:szCs w:val="24"/>
        </w:rPr>
        <w:t>:</w:t>
      </w:r>
      <w:r w:rsidR="00F33044">
        <w:rPr>
          <w:rFonts w:ascii="Arial" w:hAnsi="Arial" w:cs="Arial"/>
          <w:color w:val="000000"/>
          <w:sz w:val="24"/>
          <w:szCs w:val="24"/>
        </w:rPr>
        <w:t xml:space="preserve"> </w:t>
      </w:r>
      <w:r w:rsidR="0096796E">
        <w:rPr>
          <w:rFonts w:ascii="Arial" w:hAnsi="Arial" w:cs="Arial"/>
          <w:color w:val="000000"/>
        </w:rPr>
        <w:fldChar w:fldCharType="begin"/>
      </w:r>
      <w:r w:rsidR="0096796E">
        <w:rPr>
          <w:rFonts w:ascii="Arial" w:hAnsi="Arial" w:cs="Arial"/>
          <w:color w:val="000000"/>
        </w:rPr>
        <w:instrText xml:space="preserve"> MERGEFIELD Data_Admis_ \@"dd/MM/yyyy"</w:instrText>
      </w:r>
      <w:r w:rsidR="0096796E">
        <w:rPr>
          <w:rFonts w:ascii="Arial" w:hAnsi="Arial" w:cs="Arial"/>
          <w:color w:val="000000"/>
        </w:rPr>
        <w:fldChar w:fldCharType="separate"/>
      </w:r>
      <w:r w:rsidR="0096796E">
        <w:rPr>
          <w:rFonts w:ascii="Arial" w:hAnsi="Arial" w:cs="Arial"/>
          <w:noProof/>
          <w:color w:val="000000"/>
        </w:rPr>
        <w:t>27/03/2025</w:t>
      </w:r>
      <w:r w:rsidR="0096796E">
        <w:rPr>
          <w:rFonts w:ascii="Arial" w:hAnsi="Arial" w:cs="Arial"/>
          <w:color w:val="000000"/>
        </w:rPr>
        <w:fldChar w:fldCharType="end"/>
      </w:r>
    </w:p>
    <w:p w14:paraId="32849740" w14:textId="6C00962E" w:rsidR="00587713" w:rsidRDefault="00587713" w:rsidP="00587713">
      <w:pPr>
        <w:spacing w:after="0"/>
        <w:rPr>
          <w:rFonts w:ascii="Arial" w:hAnsi="Arial" w:cs="Arial"/>
          <w:noProof/>
          <w:sz w:val="24"/>
          <w:szCs w:val="24"/>
        </w:rPr>
      </w:pPr>
      <w:r w:rsidRPr="00A8306F">
        <w:rPr>
          <w:rFonts w:ascii="Arial" w:hAnsi="Arial" w:cs="Arial"/>
          <w:b/>
          <w:color w:val="000000"/>
          <w:sz w:val="24"/>
          <w:szCs w:val="24"/>
        </w:rPr>
        <w:t>CTPS</w:t>
      </w:r>
      <w:r w:rsidRPr="00A8306F">
        <w:rPr>
          <w:rFonts w:ascii="Arial" w:hAnsi="Arial" w:cs="Arial"/>
          <w:color w:val="000000"/>
          <w:sz w:val="24"/>
          <w:szCs w:val="24"/>
        </w:rPr>
        <w:t>:</w:t>
      </w:r>
      <w:r w:rsidR="00F33044">
        <w:rPr>
          <w:rFonts w:ascii="Arial" w:hAnsi="Arial" w:cs="Arial"/>
          <w:color w:val="000000"/>
          <w:sz w:val="24"/>
          <w:szCs w:val="24"/>
        </w:rPr>
        <w:t xml:space="preserve"> </w:t>
      </w:r>
      <w:r w:rsidR="0096796E">
        <w:rPr>
          <w:rFonts w:ascii="Arial" w:hAnsi="Arial" w:cs="Arial"/>
        </w:rPr>
        <w:fldChar w:fldCharType="begin"/>
      </w:r>
      <w:r w:rsidR="0096796E">
        <w:rPr>
          <w:rFonts w:ascii="Arial" w:hAnsi="Arial" w:cs="Arial"/>
        </w:rPr>
        <w:instrText xml:space="preserve"> MERGEFIELD CartProfis </w:instrText>
      </w:r>
      <w:r w:rsidR="0096796E">
        <w:rPr>
          <w:rFonts w:ascii="Arial" w:hAnsi="Arial" w:cs="Arial"/>
        </w:rPr>
        <w:fldChar w:fldCharType="separate"/>
      </w:r>
      <w:r w:rsidR="0096796E" w:rsidRPr="00A223B6">
        <w:rPr>
          <w:rFonts w:ascii="Arial" w:hAnsi="Arial" w:cs="Arial"/>
          <w:noProof/>
        </w:rPr>
        <w:t>0732667</w:t>
      </w:r>
      <w:r w:rsidR="0096796E">
        <w:rPr>
          <w:rFonts w:ascii="Arial" w:hAnsi="Arial" w:cs="Arial"/>
        </w:rPr>
        <w:fldChar w:fldCharType="end"/>
      </w:r>
      <w:r w:rsidR="00A251A0">
        <w:rPr>
          <w:rFonts w:ascii="Arial" w:hAnsi="Arial" w:cs="Arial"/>
          <w:color w:val="000000"/>
          <w:sz w:val="24"/>
          <w:szCs w:val="24"/>
        </w:rPr>
        <w:t xml:space="preserve"> </w:t>
      </w:r>
      <w:r w:rsidR="00DE7120">
        <w:rPr>
          <w:rFonts w:ascii="Arial" w:hAnsi="Arial" w:cs="Arial"/>
          <w:sz w:val="24"/>
          <w:szCs w:val="24"/>
        </w:rPr>
        <w:t xml:space="preserve">               </w:t>
      </w:r>
      <w:r w:rsidRPr="00A8306F">
        <w:rPr>
          <w:rFonts w:ascii="Arial" w:hAnsi="Arial" w:cs="Arial"/>
          <w:sz w:val="24"/>
          <w:szCs w:val="24"/>
        </w:rPr>
        <w:tab/>
      </w:r>
      <w:r w:rsidRPr="00A8306F">
        <w:rPr>
          <w:rFonts w:ascii="Arial" w:hAnsi="Arial" w:cs="Arial"/>
          <w:b/>
          <w:sz w:val="24"/>
          <w:szCs w:val="24"/>
        </w:rPr>
        <w:t>Série</w:t>
      </w:r>
      <w:r w:rsidRPr="00A8306F">
        <w:rPr>
          <w:rFonts w:ascii="Arial" w:hAnsi="Arial" w:cs="Arial"/>
          <w:sz w:val="24"/>
          <w:szCs w:val="24"/>
        </w:rPr>
        <w:t>:</w:t>
      </w:r>
      <w:r w:rsidR="00A251A0">
        <w:rPr>
          <w:rFonts w:ascii="Arial" w:hAnsi="Arial" w:cs="Arial"/>
          <w:sz w:val="24"/>
          <w:szCs w:val="24"/>
        </w:rPr>
        <w:t xml:space="preserve"> </w:t>
      </w:r>
      <w:r w:rsidR="0096796E">
        <w:rPr>
          <w:rFonts w:ascii="Arial" w:hAnsi="Arial" w:cs="Arial"/>
          <w:sz w:val="24"/>
          <w:szCs w:val="24"/>
        </w:rPr>
        <w:fldChar w:fldCharType="begin"/>
      </w:r>
      <w:r w:rsidR="0096796E">
        <w:rPr>
          <w:rFonts w:ascii="Arial" w:hAnsi="Arial" w:cs="Arial"/>
          <w:sz w:val="24"/>
          <w:szCs w:val="24"/>
        </w:rPr>
        <w:instrText xml:space="preserve"> MERGEFIELD Serie_Cart_ </w:instrText>
      </w:r>
      <w:r w:rsidR="0096796E">
        <w:rPr>
          <w:rFonts w:ascii="Arial" w:hAnsi="Arial" w:cs="Arial"/>
          <w:sz w:val="24"/>
          <w:szCs w:val="24"/>
        </w:rPr>
        <w:fldChar w:fldCharType="separate"/>
      </w:r>
      <w:r w:rsidR="0096796E" w:rsidRPr="00A223B6">
        <w:rPr>
          <w:rFonts w:ascii="Arial" w:hAnsi="Arial" w:cs="Arial"/>
          <w:noProof/>
          <w:sz w:val="24"/>
          <w:szCs w:val="24"/>
        </w:rPr>
        <w:t>2164</w:t>
      </w:r>
      <w:r w:rsidR="0096796E">
        <w:rPr>
          <w:rFonts w:ascii="Arial" w:hAnsi="Arial" w:cs="Arial"/>
          <w:sz w:val="24"/>
          <w:szCs w:val="24"/>
        </w:rPr>
        <w:fldChar w:fldCharType="end"/>
      </w:r>
      <w:r w:rsidR="00DE7120">
        <w:rPr>
          <w:rFonts w:ascii="Arial" w:hAnsi="Arial" w:cs="Arial"/>
          <w:sz w:val="24"/>
          <w:szCs w:val="24"/>
        </w:rPr>
        <w:t xml:space="preserve">         </w:t>
      </w:r>
      <w:r w:rsidRPr="00A8306F">
        <w:rPr>
          <w:rFonts w:ascii="Arial" w:hAnsi="Arial" w:cs="Arial"/>
          <w:b/>
          <w:sz w:val="24"/>
          <w:szCs w:val="24"/>
        </w:rPr>
        <w:t>UF</w:t>
      </w:r>
      <w:r w:rsidRPr="00A8306F">
        <w:rPr>
          <w:rFonts w:ascii="Arial" w:hAnsi="Arial" w:cs="Arial"/>
          <w:sz w:val="24"/>
          <w:szCs w:val="24"/>
        </w:rPr>
        <w:t>:</w:t>
      </w:r>
      <w:r w:rsidR="00DE7120">
        <w:rPr>
          <w:rFonts w:ascii="Arial" w:hAnsi="Arial" w:cs="Arial"/>
          <w:sz w:val="24"/>
          <w:szCs w:val="24"/>
        </w:rPr>
        <w:t xml:space="preserve">  </w:t>
      </w:r>
      <w:r w:rsidR="0096796E">
        <w:rPr>
          <w:rFonts w:ascii="Arial" w:hAnsi="Arial" w:cs="Arial"/>
          <w:sz w:val="24"/>
          <w:szCs w:val="24"/>
        </w:rPr>
        <w:fldChar w:fldCharType="begin"/>
      </w:r>
      <w:r w:rsidR="0096796E">
        <w:rPr>
          <w:rFonts w:ascii="Arial" w:hAnsi="Arial" w:cs="Arial"/>
          <w:sz w:val="24"/>
          <w:szCs w:val="24"/>
        </w:rPr>
        <w:instrText xml:space="preserve"> MERGEFIELD UF_CartProf </w:instrText>
      </w:r>
      <w:r w:rsidR="0096796E">
        <w:rPr>
          <w:rFonts w:ascii="Arial" w:hAnsi="Arial" w:cs="Arial"/>
          <w:sz w:val="24"/>
          <w:szCs w:val="24"/>
        </w:rPr>
        <w:fldChar w:fldCharType="end"/>
      </w:r>
      <w:r w:rsidR="00DE7120">
        <w:rPr>
          <w:rFonts w:ascii="Arial" w:hAnsi="Arial" w:cs="Arial"/>
          <w:sz w:val="24"/>
          <w:szCs w:val="24"/>
        </w:rPr>
        <w:t xml:space="preserve">              </w:t>
      </w:r>
      <w:r w:rsidRPr="00A8306F">
        <w:rPr>
          <w:rFonts w:ascii="Arial" w:hAnsi="Arial" w:cs="Arial"/>
          <w:b/>
          <w:sz w:val="24"/>
          <w:szCs w:val="24"/>
        </w:rPr>
        <w:t>Matrícula</w:t>
      </w:r>
      <w:r w:rsidRPr="00A8306F">
        <w:rPr>
          <w:rFonts w:ascii="Arial" w:hAnsi="Arial" w:cs="Arial"/>
          <w:sz w:val="24"/>
          <w:szCs w:val="24"/>
        </w:rPr>
        <w:t>:</w:t>
      </w:r>
      <w:r w:rsidRPr="00DC550D">
        <w:t xml:space="preserve"> </w:t>
      </w:r>
      <w:r w:rsidR="0096796E">
        <w:rPr>
          <w:rFonts w:ascii="Arial" w:hAnsi="Arial" w:cs="Arial"/>
        </w:rPr>
        <w:fldChar w:fldCharType="begin"/>
      </w:r>
      <w:r w:rsidR="0096796E">
        <w:rPr>
          <w:rFonts w:ascii="Arial" w:hAnsi="Arial" w:cs="Arial"/>
        </w:rPr>
        <w:instrText xml:space="preserve"> MERGEFIELD Matricula___ </w:instrText>
      </w:r>
      <w:r w:rsidR="0096796E">
        <w:rPr>
          <w:rFonts w:ascii="Arial" w:hAnsi="Arial" w:cs="Arial"/>
        </w:rPr>
        <w:fldChar w:fldCharType="separate"/>
      </w:r>
      <w:r w:rsidR="0096796E" w:rsidRPr="00A223B6">
        <w:rPr>
          <w:rFonts w:ascii="Arial" w:hAnsi="Arial" w:cs="Arial"/>
          <w:noProof/>
        </w:rPr>
        <w:t>124358</w:t>
      </w:r>
      <w:r w:rsidR="0096796E">
        <w:rPr>
          <w:rFonts w:ascii="Arial" w:hAnsi="Arial" w:cs="Arial"/>
        </w:rPr>
        <w:fldChar w:fldCharType="end"/>
      </w:r>
    </w:p>
    <w:p w14:paraId="37BDCD29" w14:textId="77777777" w:rsidR="00882806" w:rsidRPr="00560F55" w:rsidRDefault="00882806" w:rsidP="003455AF">
      <w:pPr>
        <w:widowControl w:val="0"/>
        <w:autoSpaceDE w:val="0"/>
        <w:autoSpaceDN w:val="0"/>
        <w:adjustRightInd w:val="0"/>
        <w:spacing w:before="240" w:after="240"/>
        <w:ind w:firstLine="708"/>
        <w:jc w:val="both"/>
        <w:rPr>
          <w:rFonts w:ascii="Arial" w:hAnsi="Arial" w:cs="Arial"/>
          <w:color w:val="000000"/>
          <w:spacing w:val="-1"/>
          <w:sz w:val="24"/>
          <w:szCs w:val="24"/>
        </w:rPr>
      </w:pPr>
      <w:r w:rsidRPr="00560F55">
        <w:rPr>
          <w:rFonts w:ascii="Arial" w:hAnsi="Arial" w:cs="Arial"/>
          <w:color w:val="000000"/>
          <w:spacing w:val="-1"/>
          <w:sz w:val="24"/>
          <w:szCs w:val="24"/>
        </w:rPr>
        <w:t>Ao término do prazo deste av</w:t>
      </w:r>
      <w:r w:rsidR="007E5E42"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iso, </w:t>
      </w:r>
      <w:r w:rsidR="001D5BCB" w:rsidRPr="00560F55">
        <w:rPr>
          <w:rFonts w:ascii="Arial" w:hAnsi="Arial" w:cs="Arial"/>
          <w:color w:val="000000"/>
          <w:spacing w:val="-1"/>
          <w:sz w:val="24"/>
          <w:szCs w:val="24"/>
        </w:rPr>
        <w:t>deverá V.</w:t>
      </w:r>
      <w:r w:rsidR="00550339" w:rsidRPr="00560F55">
        <w:rPr>
          <w:rFonts w:ascii="Arial" w:hAnsi="Arial" w:cs="Arial"/>
          <w:color w:val="000000"/>
          <w:spacing w:val="-1"/>
          <w:sz w:val="24"/>
          <w:szCs w:val="24"/>
        </w:rPr>
        <w:t>S. ª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apresentar-se</w:t>
      </w:r>
      <w:r w:rsidR="00EA73EC" w:rsidRPr="00560F55">
        <w:rPr>
          <w:rFonts w:ascii="Arial" w:hAnsi="Arial" w:cs="Arial"/>
          <w:color w:val="000000"/>
          <w:spacing w:val="-1"/>
          <w:sz w:val="24"/>
          <w:szCs w:val="24"/>
        </w:rPr>
        <w:t>,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 w:rsidR="00EA73EC" w:rsidRPr="00560F55">
        <w:rPr>
          <w:rFonts w:ascii="Arial" w:hAnsi="Arial" w:cs="Arial"/>
          <w:color w:val="000000"/>
          <w:spacing w:val="-1"/>
          <w:sz w:val="24"/>
          <w:szCs w:val="24"/>
        </w:rPr>
        <w:t>no local</w:t>
      </w:r>
      <w:r w:rsidR="0078377A" w:rsidRPr="00560F55">
        <w:rPr>
          <w:rFonts w:ascii="Arial" w:hAnsi="Arial" w:cs="Arial"/>
          <w:color w:val="000000"/>
          <w:spacing w:val="-1"/>
          <w:sz w:val="24"/>
          <w:szCs w:val="24"/>
        </w:rPr>
        <w:t>, data</w:t>
      </w:r>
      <w:r w:rsidR="00EA73EC"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e horário indicado abaixo, 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para o recebimento das importâncias que lhe são devidas e cumprimento das demais formalidades exigidas para </w:t>
      </w:r>
      <w:r w:rsidR="0078377A" w:rsidRPr="00560F55">
        <w:rPr>
          <w:rFonts w:ascii="Arial" w:hAnsi="Arial" w:cs="Arial"/>
          <w:color w:val="000000"/>
          <w:spacing w:val="-1"/>
          <w:sz w:val="24"/>
          <w:szCs w:val="24"/>
        </w:rPr>
        <w:t>a Rescis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>ão do</w:t>
      </w:r>
      <w:r w:rsidR="001D5BCB"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 w:rsidR="00EA73EC" w:rsidRPr="00560F55">
        <w:rPr>
          <w:rFonts w:ascii="Arial" w:hAnsi="Arial" w:cs="Arial"/>
          <w:color w:val="000000"/>
          <w:spacing w:val="-1"/>
          <w:sz w:val="24"/>
          <w:szCs w:val="24"/>
        </w:rPr>
        <w:t>Contrato de T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>rabalho, apresentan</w:t>
      </w:r>
      <w:r w:rsidR="007E5E42" w:rsidRPr="00560F55">
        <w:rPr>
          <w:rFonts w:ascii="Arial" w:hAnsi="Arial" w:cs="Arial"/>
          <w:color w:val="000000"/>
          <w:spacing w:val="-1"/>
          <w:sz w:val="24"/>
          <w:szCs w:val="24"/>
        </w:rPr>
        <w:t>do sua Carteira de T</w:t>
      </w:r>
      <w:r w:rsidR="001D5BCB"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rabalho </w:t>
      </w:r>
      <w:r w:rsidR="007E5E42" w:rsidRPr="00560F55">
        <w:rPr>
          <w:rFonts w:ascii="Arial" w:hAnsi="Arial" w:cs="Arial"/>
          <w:color w:val="000000"/>
          <w:spacing w:val="-1"/>
          <w:sz w:val="24"/>
          <w:szCs w:val="24"/>
        </w:rPr>
        <w:t>(CTPS)</w:t>
      </w:r>
      <w:r w:rsidR="0078377A" w:rsidRPr="00560F55">
        <w:rPr>
          <w:rFonts w:ascii="Arial" w:hAnsi="Arial" w:cs="Arial"/>
          <w:color w:val="000000"/>
          <w:spacing w:val="-1"/>
          <w:sz w:val="24"/>
          <w:szCs w:val="24"/>
        </w:rPr>
        <w:t>,</w:t>
      </w:r>
      <w:r w:rsidR="007E5E42"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 w:rsidR="001D5BCB" w:rsidRPr="00560F55">
        <w:rPr>
          <w:rFonts w:ascii="Arial" w:hAnsi="Arial" w:cs="Arial"/>
          <w:color w:val="000000"/>
          <w:spacing w:val="-1"/>
          <w:sz w:val="24"/>
          <w:szCs w:val="24"/>
        </w:rPr>
        <w:t>para as devidas anotações e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 w:rsidR="00D42115" w:rsidRPr="00560F55">
        <w:rPr>
          <w:rFonts w:ascii="Arial" w:hAnsi="Arial" w:cs="Arial"/>
          <w:color w:val="000000"/>
          <w:spacing w:val="-1"/>
          <w:sz w:val="24"/>
          <w:szCs w:val="24"/>
        </w:rPr>
        <w:t>Atestado M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édico </w:t>
      </w:r>
      <w:r w:rsidR="00D42115" w:rsidRPr="00560F55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Pr="00560F55">
        <w:rPr>
          <w:rFonts w:ascii="Arial" w:hAnsi="Arial" w:cs="Arial"/>
          <w:color w:val="000000"/>
          <w:spacing w:val="-1"/>
          <w:sz w:val="24"/>
          <w:szCs w:val="24"/>
        </w:rPr>
        <w:t>emissional</w:t>
      </w:r>
      <w:r w:rsidR="007E5E42" w:rsidRPr="00560F55">
        <w:rPr>
          <w:rFonts w:ascii="Arial" w:hAnsi="Arial" w:cs="Arial"/>
          <w:color w:val="000000"/>
          <w:spacing w:val="-1"/>
          <w:sz w:val="24"/>
          <w:szCs w:val="24"/>
        </w:rPr>
        <w:t xml:space="preserve"> (ASO)</w:t>
      </w:r>
      <w:r w:rsidR="001D5BCB" w:rsidRPr="00560F55">
        <w:rPr>
          <w:rFonts w:ascii="Arial" w:hAnsi="Arial" w:cs="Arial"/>
          <w:color w:val="000000"/>
          <w:spacing w:val="-1"/>
          <w:sz w:val="24"/>
          <w:szCs w:val="24"/>
        </w:rPr>
        <w:t>.</w:t>
      </w:r>
    </w:p>
    <w:p w14:paraId="07746408" w14:textId="77777777" w:rsidR="00F459FC" w:rsidRPr="00560F55" w:rsidRDefault="00F459FC" w:rsidP="003455AF">
      <w:pPr>
        <w:spacing w:after="240"/>
        <w:rPr>
          <w:rFonts w:ascii="Arial" w:hAnsi="Arial" w:cs="Arial"/>
          <w:sz w:val="24"/>
          <w:szCs w:val="24"/>
        </w:rPr>
      </w:pPr>
      <w:r w:rsidRPr="00560F55">
        <w:rPr>
          <w:rFonts w:ascii="Arial" w:hAnsi="Arial" w:cs="Arial"/>
          <w:b/>
          <w:sz w:val="24"/>
          <w:szCs w:val="24"/>
          <w:u w:val="single"/>
        </w:rPr>
        <w:t xml:space="preserve">CIENTE E OPÇÃO (Lei No. 7093/83) </w:t>
      </w:r>
    </w:p>
    <w:p w14:paraId="172E4673" w14:textId="77777777" w:rsidR="00F459FC" w:rsidRPr="00560F55" w:rsidRDefault="00F459FC" w:rsidP="003455AF">
      <w:pPr>
        <w:spacing w:after="0"/>
        <w:rPr>
          <w:rFonts w:ascii="Arial" w:hAnsi="Arial" w:cs="Arial"/>
          <w:sz w:val="24"/>
          <w:szCs w:val="24"/>
        </w:rPr>
      </w:pPr>
      <w:r w:rsidRPr="00560F55">
        <w:rPr>
          <w:rFonts w:ascii="Arial" w:hAnsi="Arial" w:cs="Arial"/>
          <w:sz w:val="24"/>
          <w:szCs w:val="24"/>
        </w:rPr>
        <w:t xml:space="preserve">Declaro-me ciente, exercendo a opção por: </w:t>
      </w:r>
    </w:p>
    <w:p w14:paraId="65515E73" w14:textId="77777777" w:rsidR="00F459FC" w:rsidRPr="00560F55" w:rsidRDefault="007704B6" w:rsidP="003455AF">
      <w:pPr>
        <w:spacing w:after="0"/>
        <w:rPr>
          <w:rFonts w:ascii="Arial" w:hAnsi="Arial" w:cs="Arial"/>
          <w:sz w:val="24"/>
          <w:szCs w:val="24"/>
        </w:rPr>
      </w:pPr>
      <w:r w:rsidRPr="00560F5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8B7D3" wp14:editId="6B811129">
                <wp:simplePos x="0" y="0"/>
                <wp:positionH relativeFrom="column">
                  <wp:posOffset>5715</wp:posOffset>
                </wp:positionH>
                <wp:positionV relativeFrom="paragraph">
                  <wp:posOffset>174625</wp:posOffset>
                </wp:positionV>
                <wp:extent cx="323850" cy="209550"/>
                <wp:effectExtent l="0" t="0" r="19050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95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6FEA2A" id="Elipse 3" o:spid="_x0000_s1026" style="position:absolute;margin-left:.45pt;margin-top:13.75pt;width:25.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" fillcolor="white [3201]" strokecolor="black [3213]" strokeweight="1pt">
                <v:stroke joinstyle="miter"/>
              </v:oval>
            </w:pict>
          </mc:Fallback>
        </mc:AlternateConten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7"/>
        <w:gridCol w:w="3969"/>
      </w:tblGrid>
      <w:tr w:rsidR="00E43BC0" w:rsidRPr="00560F55" w14:paraId="7EF6D92F" w14:textId="77777777" w:rsidTr="00560F5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A15636" w14:textId="77777777" w:rsidR="00E43BC0" w:rsidRPr="00560F55" w:rsidRDefault="00E43BC0" w:rsidP="003455A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756029" w14:textId="77777777" w:rsidR="00E43BC0" w:rsidRPr="00560F55" w:rsidRDefault="007704B6" w:rsidP="003455A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560F55">
              <w:rPr>
                <w:rFonts w:ascii="Arial" w:hAnsi="Arial" w:cs="Arial"/>
                <w:sz w:val="24"/>
                <w:szCs w:val="24"/>
              </w:rPr>
              <w:t>Redução de 2 (duas) horas diárias.</w:t>
            </w:r>
          </w:p>
        </w:tc>
      </w:tr>
    </w:tbl>
    <w:p w14:paraId="5EF6ED8A" w14:textId="26C96BC2" w:rsidR="00F459FC" w:rsidRPr="00560F55" w:rsidRDefault="00805591" w:rsidP="003455A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F7150" wp14:editId="1837C85C">
                <wp:simplePos x="0" y="0"/>
                <wp:positionH relativeFrom="margin">
                  <wp:align>left</wp:align>
                </wp:positionH>
                <wp:positionV relativeFrom="paragraph">
                  <wp:posOffset>133985</wp:posOffset>
                </wp:positionV>
                <wp:extent cx="314325" cy="285750"/>
                <wp:effectExtent l="0" t="0" r="0" b="0"/>
                <wp:wrapNone/>
                <wp:docPr id="2112893294" name="Sinal de Multiplicaçã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008F6" id="Sinal de Multiplicação 3" o:spid="_x0000_s1026" style="position:absolute;margin-left:0;margin-top:10.55pt;width:24.75pt;height:22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3143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" path="m52888,93495l98098,43765r59065,53695l216227,43765r45210,49730l207119,142875r54318,49380l216227,241985,157163,188290,98098,241985,52888,192255r54318,-49380l52888,93495xe" fillcolor="black [3200]" strokecolor="black [480]" strokeweight="1pt">
                <v:stroke joinstyle="miter"/>
                <v:path arrowok="t" o:connecttype="custom" o:connectlocs="52888,93495;98098,43765;157163,97460;216227,43765;261437,93495;207119,142875;261437,192255;216227,241985;157163,188290;98098,241985;52888,192255;107206,142875;52888,93495" o:connectangles="0,0,0,0,0,0,0,0,0,0,0,0,0"/>
                <w10:wrap anchorx="margin"/>
              </v:shape>
            </w:pict>
          </mc:Fallback>
        </mc:AlternateContent>
      </w:r>
      <w:r w:rsidR="007704B6" w:rsidRPr="00560F5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C473B" wp14:editId="27C58DA8">
                <wp:simplePos x="0" y="0"/>
                <wp:positionH relativeFrom="column">
                  <wp:posOffset>5080</wp:posOffset>
                </wp:positionH>
                <wp:positionV relativeFrom="paragraph">
                  <wp:posOffset>168275</wp:posOffset>
                </wp:positionV>
                <wp:extent cx="323850" cy="209550"/>
                <wp:effectExtent l="0" t="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95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662654" id="Elipse 4" o:spid="_x0000_s1026" style="position:absolute;margin-left:.4pt;margin-top:13.25pt;width:25.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" fillcolor="white [3201]" strokecolor="black [3213]" strokeweight="1pt">
                <v:stroke joinstyle="miter"/>
              </v:oval>
            </w:pict>
          </mc:Fallback>
        </mc:AlternateContent>
      </w:r>
      <w:r w:rsidR="00F459FC" w:rsidRPr="00560F55">
        <w:rPr>
          <w:rFonts w:ascii="Arial" w:hAnsi="Arial" w:cs="Arial"/>
          <w:sz w:val="24"/>
          <w:szCs w:val="24"/>
        </w:rPr>
        <w:t>                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E43BC0" w:rsidRPr="00560F55" w14:paraId="067F88E1" w14:textId="77777777" w:rsidTr="00560F55">
        <w:tc>
          <w:tcPr>
            <w:tcW w:w="567" w:type="dxa"/>
          </w:tcPr>
          <w:p w14:paraId="42039E93" w14:textId="01DD6DC9" w:rsidR="00E43BC0" w:rsidRPr="00560F55" w:rsidRDefault="00E43BC0" w:rsidP="003455A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FE74645" w14:textId="77777777" w:rsidR="00E43BC0" w:rsidRPr="00560F55" w:rsidRDefault="007704B6" w:rsidP="003455A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560F55">
              <w:rPr>
                <w:rFonts w:ascii="Arial" w:hAnsi="Arial" w:cs="Arial"/>
                <w:sz w:val="24"/>
                <w:szCs w:val="24"/>
              </w:rPr>
              <w:t>Redução de 7 (sete) dias corridos.</w:t>
            </w:r>
          </w:p>
        </w:tc>
      </w:tr>
    </w:tbl>
    <w:p w14:paraId="65B2E1F9" w14:textId="77777777" w:rsidR="00F459FC" w:rsidRPr="00560F55" w:rsidRDefault="00F459FC" w:rsidP="00F459F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93FD2D" w14:textId="24896ABF" w:rsidR="004C08C4" w:rsidRPr="00560F55" w:rsidRDefault="00F33044" w:rsidP="004C08C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BRASÍLIA - DF</w:t>
      </w:r>
      <w:r w:rsidR="008717F2" w:rsidRPr="00560F55">
        <w:rPr>
          <w:rFonts w:ascii="Arial" w:hAnsi="Arial" w:cs="Arial"/>
          <w:sz w:val="24"/>
          <w:szCs w:val="24"/>
        </w:rPr>
        <w:t xml:space="preserve">, </w:t>
      </w:r>
      <w:r w:rsidR="00A251A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3</w:t>
      </w:r>
      <w:r w:rsidR="00A251A0">
        <w:rPr>
          <w:rFonts w:ascii="Arial" w:hAnsi="Arial" w:cs="Arial"/>
          <w:sz w:val="24"/>
          <w:szCs w:val="24"/>
        </w:rPr>
        <w:t>/0</w:t>
      </w:r>
      <w:r>
        <w:rPr>
          <w:rFonts w:ascii="Arial" w:hAnsi="Arial" w:cs="Arial"/>
          <w:sz w:val="24"/>
          <w:szCs w:val="24"/>
        </w:rPr>
        <w:t>9</w:t>
      </w:r>
      <w:r w:rsidR="00A251A0">
        <w:rPr>
          <w:rFonts w:ascii="Arial" w:hAnsi="Arial" w:cs="Arial"/>
          <w:sz w:val="24"/>
          <w:szCs w:val="24"/>
        </w:rPr>
        <w:t>/</w:t>
      </w:r>
      <w:r w:rsidR="00FB0A42">
        <w:rPr>
          <w:rFonts w:ascii="Arial" w:hAnsi="Arial" w:cs="Arial"/>
          <w:sz w:val="24"/>
          <w:szCs w:val="24"/>
        </w:rPr>
        <w:t>2026</w:t>
      </w:r>
      <w:r w:rsidR="0035122A" w:rsidRPr="00560F55">
        <w:rPr>
          <w:rFonts w:ascii="Arial" w:hAnsi="Arial" w:cs="Arial"/>
          <w:sz w:val="24"/>
          <w:szCs w:val="24"/>
        </w:rPr>
        <w:t>.</w:t>
      </w:r>
    </w:p>
    <w:p w14:paraId="3A647A85" w14:textId="77777777" w:rsidR="00A8306F" w:rsidRPr="00560F55" w:rsidRDefault="00A8306F" w:rsidP="004D47D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BBD0B9F" w14:textId="77777777" w:rsidR="00A8306F" w:rsidRPr="00560F55" w:rsidRDefault="00A8306F" w:rsidP="004D47D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  <w:sectPr w:rsidR="00A8306F" w:rsidRPr="00560F55" w:rsidSect="00E43BC0">
          <w:headerReference w:type="default" r:id="rId6"/>
          <w:pgSz w:w="11906" w:h="16838"/>
          <w:pgMar w:top="1701" w:right="1134" w:bottom="1418" w:left="1701" w:header="709" w:footer="709" w:gutter="0"/>
          <w:cols w:space="708"/>
          <w:docGrid w:linePitch="360"/>
        </w:sectPr>
      </w:pPr>
    </w:p>
    <w:p w14:paraId="5E739B4A" w14:textId="2ECDB0AD" w:rsidR="00A8306F" w:rsidRPr="00560F55" w:rsidRDefault="00A8306F" w:rsidP="004D47D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0F55">
        <w:rPr>
          <w:rFonts w:ascii="Arial" w:hAnsi="Arial" w:cs="Arial"/>
          <w:b/>
          <w:sz w:val="24"/>
          <w:szCs w:val="24"/>
        </w:rPr>
        <w:t>Trabalha até</w:t>
      </w:r>
      <w:r w:rsidRPr="00560F55">
        <w:rPr>
          <w:rFonts w:ascii="Arial" w:hAnsi="Arial" w:cs="Arial"/>
          <w:sz w:val="24"/>
          <w:szCs w:val="24"/>
        </w:rPr>
        <w:t>:</w:t>
      </w:r>
      <w:r w:rsidR="00A251A0">
        <w:rPr>
          <w:rFonts w:ascii="Arial" w:hAnsi="Arial" w:cs="Arial"/>
          <w:sz w:val="24"/>
          <w:szCs w:val="24"/>
        </w:rPr>
        <w:t xml:space="preserve"> </w:t>
      </w:r>
      <w:r w:rsidR="00F33044">
        <w:rPr>
          <w:rFonts w:ascii="Arial" w:hAnsi="Arial" w:cs="Arial"/>
          <w:sz w:val="24"/>
          <w:szCs w:val="24"/>
        </w:rPr>
        <w:t>26/09</w:t>
      </w:r>
      <w:r w:rsidR="00A251A0">
        <w:rPr>
          <w:rFonts w:ascii="Arial" w:hAnsi="Arial" w:cs="Arial"/>
          <w:sz w:val="24"/>
          <w:szCs w:val="24"/>
        </w:rPr>
        <w:t>/2026</w:t>
      </w:r>
      <w:r w:rsidRPr="00560F55">
        <w:rPr>
          <w:rFonts w:ascii="Arial" w:hAnsi="Arial" w:cs="Arial"/>
          <w:b/>
          <w:sz w:val="24"/>
          <w:szCs w:val="24"/>
        </w:rPr>
        <w:t xml:space="preserve"> </w:t>
      </w:r>
    </w:p>
    <w:p w14:paraId="14195F7F" w14:textId="583DB6BA" w:rsidR="00E8320D" w:rsidRPr="00560F55" w:rsidRDefault="00A8306F" w:rsidP="004D47D6">
      <w:pPr>
        <w:spacing w:after="0" w:line="240" w:lineRule="auto"/>
        <w:jc w:val="both"/>
        <w:rPr>
          <w:rFonts w:ascii="Arial" w:hAnsi="Arial" w:cs="Arial"/>
          <w:sz w:val="24"/>
          <w:szCs w:val="24"/>
        </w:rPr>
        <w:sectPr w:rsidR="00E8320D" w:rsidRPr="00560F55" w:rsidSect="00A8306F">
          <w:type w:val="continuous"/>
          <w:pgSz w:w="11906" w:h="16838"/>
          <w:pgMar w:top="1418" w:right="1134" w:bottom="1418" w:left="1701" w:header="709" w:footer="709" w:gutter="0"/>
          <w:cols w:num="2" w:space="708"/>
          <w:docGrid w:linePitch="360"/>
        </w:sectPr>
      </w:pPr>
      <w:r w:rsidRPr="00560F55">
        <w:rPr>
          <w:rFonts w:ascii="Arial" w:hAnsi="Arial" w:cs="Arial"/>
          <w:b/>
          <w:sz w:val="24"/>
          <w:szCs w:val="24"/>
        </w:rPr>
        <w:t>Término Aviso</w:t>
      </w:r>
      <w:r w:rsidRPr="00560F55">
        <w:rPr>
          <w:rFonts w:ascii="Arial" w:hAnsi="Arial" w:cs="Arial"/>
          <w:sz w:val="24"/>
          <w:szCs w:val="24"/>
        </w:rPr>
        <w:t>:</w:t>
      </w:r>
      <w:r w:rsidRPr="00560F55">
        <w:rPr>
          <w:rFonts w:ascii="Arial" w:hAnsi="Arial" w:cs="Arial"/>
          <w:b/>
          <w:sz w:val="24"/>
          <w:szCs w:val="24"/>
        </w:rPr>
        <w:t xml:space="preserve"> </w:t>
      </w:r>
      <w:r w:rsidR="00F33044">
        <w:rPr>
          <w:rFonts w:ascii="Arial" w:hAnsi="Arial" w:cs="Arial"/>
          <w:bCs/>
          <w:sz w:val="24"/>
          <w:szCs w:val="24"/>
        </w:rPr>
        <w:t>03/10</w:t>
      </w:r>
      <w:r w:rsidR="00A251A0" w:rsidRPr="00A251A0">
        <w:rPr>
          <w:rFonts w:ascii="Arial" w:hAnsi="Arial" w:cs="Arial"/>
          <w:bCs/>
          <w:sz w:val="24"/>
          <w:szCs w:val="24"/>
        </w:rPr>
        <w:t>/2026</w:t>
      </w:r>
    </w:p>
    <w:p w14:paraId="2C71370C" w14:textId="77777777" w:rsidR="00E8320D" w:rsidRPr="00560F55" w:rsidRDefault="00E8320D" w:rsidP="00560F55">
      <w:pPr>
        <w:spacing w:before="240" w:line="600" w:lineRule="auto"/>
        <w:jc w:val="both"/>
        <w:rPr>
          <w:rFonts w:ascii="Arial" w:hAnsi="Arial" w:cs="Arial"/>
          <w:b/>
          <w:sz w:val="24"/>
          <w:szCs w:val="24"/>
        </w:rPr>
      </w:pPr>
    </w:p>
    <w:p w14:paraId="0E598BC6" w14:textId="77777777" w:rsidR="00E8320D" w:rsidRPr="00560F55" w:rsidRDefault="00E8320D" w:rsidP="00EB68C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  <w:sectPr w:rsidR="00E8320D" w:rsidRPr="00560F55" w:rsidSect="00EB68C0"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1"/>
      </w:tblGrid>
      <w:tr w:rsidR="00E8320D" w:rsidRPr="00560F55" w14:paraId="57997830" w14:textId="77777777" w:rsidTr="00E8320D">
        <w:tc>
          <w:tcPr>
            <w:tcW w:w="4171" w:type="dxa"/>
          </w:tcPr>
          <w:p w14:paraId="1C53D830" w14:textId="77777777" w:rsidR="00E8320D" w:rsidRPr="00560F55" w:rsidRDefault="00E8320D" w:rsidP="00EB68C0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560F55">
              <w:rPr>
                <w:rFonts w:ascii="Arial" w:hAnsi="Arial" w:cs="Arial"/>
                <w:bCs/>
                <w:sz w:val="24"/>
                <w:szCs w:val="24"/>
              </w:rPr>
              <w:t>EMPREGADO</w:t>
            </w:r>
          </w:p>
        </w:tc>
      </w:tr>
      <w:tr w:rsidR="00E8320D" w:rsidRPr="00560F55" w14:paraId="078BD2CE" w14:textId="77777777" w:rsidTr="00E8320D">
        <w:tc>
          <w:tcPr>
            <w:tcW w:w="4171" w:type="dxa"/>
          </w:tcPr>
          <w:p w14:paraId="35A49F9B" w14:textId="77777777" w:rsidR="00E8320D" w:rsidRPr="00560F55" w:rsidRDefault="00E8320D" w:rsidP="00EB68C0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560F55">
              <w:rPr>
                <w:rFonts w:ascii="Arial" w:hAnsi="Arial" w:cs="Arial"/>
                <w:bCs/>
                <w:sz w:val="24"/>
                <w:szCs w:val="24"/>
              </w:rPr>
              <w:t>EMPRESA</w:t>
            </w:r>
          </w:p>
        </w:tc>
      </w:tr>
    </w:tbl>
    <w:p w14:paraId="1A22E5FB" w14:textId="77777777" w:rsidR="00E8320D" w:rsidRPr="00560F55" w:rsidRDefault="00E8320D" w:rsidP="00560F55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  <w:sectPr w:rsidR="00E8320D" w:rsidRPr="00560F55" w:rsidSect="00E8320D">
          <w:type w:val="continuous"/>
          <w:pgSz w:w="11906" w:h="16838"/>
          <w:pgMar w:top="1418" w:right="1134" w:bottom="1418" w:left="1701" w:header="709" w:footer="709" w:gutter="0"/>
          <w:cols w:num="2" w:space="708"/>
          <w:docGrid w:linePitch="360"/>
        </w:sectPr>
      </w:pPr>
    </w:p>
    <w:p w14:paraId="47DD8A0D" w14:textId="77777777" w:rsidR="00F0534A" w:rsidRPr="00EB68C0" w:rsidRDefault="00F0534A" w:rsidP="00EB68C0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B68C0">
        <w:rPr>
          <w:rFonts w:ascii="Arial" w:hAnsi="Arial" w:cs="Arial"/>
          <w:b/>
          <w:sz w:val="24"/>
          <w:szCs w:val="24"/>
        </w:rPr>
        <w:t>HOMOLOGAÇÃO:</w:t>
      </w:r>
    </w:p>
    <w:p w14:paraId="1905F396" w14:textId="06312DE7" w:rsidR="00F0534A" w:rsidRPr="00EB68C0" w:rsidRDefault="00D42115" w:rsidP="004534E4">
      <w:pPr>
        <w:spacing w:after="0"/>
        <w:jc w:val="both"/>
        <w:rPr>
          <w:rFonts w:ascii="Arial" w:hAnsi="Arial" w:cs="Arial"/>
        </w:rPr>
      </w:pPr>
      <w:r w:rsidRPr="00EB68C0">
        <w:rPr>
          <w:rFonts w:ascii="Arial" w:hAnsi="Arial" w:cs="Arial"/>
          <w:b/>
        </w:rPr>
        <w:t>Local</w:t>
      </w:r>
      <w:r w:rsidR="00272747" w:rsidRPr="00EB68C0">
        <w:rPr>
          <w:rFonts w:ascii="Arial" w:hAnsi="Arial" w:cs="Arial"/>
        </w:rPr>
        <w:t xml:space="preserve">: </w:t>
      </w:r>
      <w:r w:rsidR="00272747" w:rsidRPr="00EB68C0">
        <w:rPr>
          <w:rFonts w:ascii="Arial" w:hAnsi="Arial" w:cs="Arial"/>
        </w:rPr>
        <w:fldChar w:fldCharType="begin"/>
      </w:r>
      <w:r w:rsidR="00272747" w:rsidRPr="00EB68C0">
        <w:rPr>
          <w:rFonts w:ascii="Arial" w:hAnsi="Arial" w:cs="Arial"/>
        </w:rPr>
        <w:instrText xml:space="preserve"> DOCVARIABLE  GPE_TEXTO_02  \* MERGEFORMAT </w:instrText>
      </w:r>
      <w:r w:rsidR="00272747" w:rsidRPr="00EB68C0">
        <w:rPr>
          <w:rFonts w:ascii="Arial" w:hAnsi="Arial" w:cs="Arial"/>
        </w:rPr>
        <w:fldChar w:fldCharType="separate"/>
      </w:r>
      <w:r w:rsidR="0096796E">
        <w:rPr>
          <w:rFonts w:ascii="Arial" w:hAnsi="Arial" w:cs="Arial"/>
        </w:rPr>
        <w:t>RCS TECNOLOGIA</w:t>
      </w:r>
      <w:r w:rsidR="00272747" w:rsidRPr="00EB68C0">
        <w:rPr>
          <w:rFonts w:ascii="Arial" w:hAnsi="Arial" w:cs="Arial"/>
        </w:rPr>
        <w:fldChar w:fldCharType="end"/>
      </w:r>
    </w:p>
    <w:p w14:paraId="145E7353" w14:textId="3F1C36E2" w:rsidR="00B21AEE" w:rsidRPr="00EB68C0" w:rsidRDefault="00D42115" w:rsidP="004534E4">
      <w:pPr>
        <w:spacing w:after="0"/>
        <w:jc w:val="both"/>
        <w:rPr>
          <w:rFonts w:ascii="Arial" w:hAnsi="Arial" w:cs="Arial"/>
        </w:rPr>
      </w:pPr>
      <w:r w:rsidRPr="00EB68C0">
        <w:rPr>
          <w:rFonts w:ascii="Arial" w:hAnsi="Arial" w:cs="Arial"/>
          <w:b/>
        </w:rPr>
        <w:t>Endereço</w:t>
      </w:r>
      <w:r w:rsidR="00272747" w:rsidRPr="00EB68C0">
        <w:rPr>
          <w:rFonts w:ascii="Arial" w:hAnsi="Arial" w:cs="Arial"/>
          <w:b/>
        </w:rPr>
        <w:t>:</w:t>
      </w:r>
      <w:r w:rsidR="00272747" w:rsidRPr="00EB68C0">
        <w:rPr>
          <w:rFonts w:ascii="Arial" w:hAnsi="Arial" w:cs="Arial"/>
        </w:rPr>
        <w:fldChar w:fldCharType="begin"/>
      </w:r>
      <w:r w:rsidR="00272747" w:rsidRPr="00EB68C0">
        <w:rPr>
          <w:rFonts w:ascii="Arial" w:hAnsi="Arial" w:cs="Arial"/>
        </w:rPr>
        <w:instrText xml:space="preserve"> DOCVARIABLE  GPE_TEXTO_03  \* MERGEFORMAT </w:instrText>
      </w:r>
      <w:r w:rsidR="00272747" w:rsidRPr="00EB68C0">
        <w:rPr>
          <w:rFonts w:ascii="Arial" w:hAnsi="Arial" w:cs="Arial"/>
        </w:rPr>
        <w:fldChar w:fldCharType="separate"/>
      </w:r>
      <w:r w:rsidR="0096796E">
        <w:rPr>
          <w:rFonts w:ascii="Arial" w:hAnsi="Arial" w:cs="Arial"/>
        </w:rPr>
        <w:t xml:space="preserve"> </w:t>
      </w:r>
      <w:r w:rsidR="00272747" w:rsidRPr="00EB68C0">
        <w:rPr>
          <w:rFonts w:ascii="Arial" w:hAnsi="Arial" w:cs="Arial"/>
        </w:rPr>
        <w:fldChar w:fldCharType="end"/>
      </w:r>
    </w:p>
    <w:p w14:paraId="067AE29D" w14:textId="11FF36C4" w:rsidR="00272747" w:rsidRDefault="00D42115" w:rsidP="000E7751">
      <w:pPr>
        <w:spacing w:after="0" w:line="360" w:lineRule="auto"/>
        <w:jc w:val="both"/>
        <w:rPr>
          <w:rFonts w:ascii="Arial" w:hAnsi="Arial" w:cs="Arial"/>
        </w:rPr>
      </w:pPr>
      <w:r w:rsidRPr="00EB68C0">
        <w:rPr>
          <w:rFonts w:ascii="Arial" w:hAnsi="Arial" w:cs="Arial"/>
          <w:b/>
        </w:rPr>
        <w:t>Data/Hora</w:t>
      </w:r>
      <w:r w:rsidR="00272747" w:rsidRPr="00EB68C0">
        <w:rPr>
          <w:rFonts w:ascii="Arial" w:hAnsi="Arial" w:cs="Arial"/>
        </w:rPr>
        <w:t xml:space="preserve">: </w:t>
      </w:r>
      <w:r w:rsidR="00FB0A42">
        <w:rPr>
          <w:rFonts w:ascii="Arial" w:hAnsi="Arial" w:cs="Arial"/>
        </w:rPr>
        <w:t xml:space="preserve"> AGENDAR</w:t>
      </w:r>
      <w:r w:rsidR="00272747" w:rsidRPr="00EB68C0">
        <w:rPr>
          <w:rFonts w:ascii="Arial" w:hAnsi="Arial" w:cs="Arial"/>
        </w:rPr>
        <w:fldChar w:fldCharType="begin"/>
      </w:r>
      <w:r w:rsidR="00272747" w:rsidRPr="00EB68C0">
        <w:rPr>
          <w:rFonts w:ascii="Arial" w:hAnsi="Arial" w:cs="Arial"/>
        </w:rPr>
        <w:instrText xml:space="preserve"> DOCVARIABLE  GPE_TEXTO_04  \* MERGEFORMAT </w:instrText>
      </w:r>
      <w:r w:rsidR="00272747" w:rsidRPr="00EB68C0">
        <w:rPr>
          <w:rFonts w:ascii="Arial" w:hAnsi="Arial" w:cs="Arial"/>
        </w:rPr>
        <w:fldChar w:fldCharType="separate"/>
      </w:r>
      <w:r w:rsidR="0096796E">
        <w:rPr>
          <w:rFonts w:ascii="Arial" w:hAnsi="Arial" w:cs="Arial"/>
        </w:rPr>
        <w:t xml:space="preserve"> </w:t>
      </w:r>
      <w:r w:rsidR="00272747" w:rsidRPr="00EB68C0">
        <w:rPr>
          <w:rFonts w:ascii="Arial" w:hAnsi="Arial" w:cs="Arial"/>
        </w:rPr>
        <w:fldChar w:fldCharType="end"/>
      </w:r>
    </w:p>
    <w:p w14:paraId="269D3542" w14:textId="77777777" w:rsidR="00231C93" w:rsidRDefault="00231C93" w:rsidP="000E7751">
      <w:pPr>
        <w:spacing w:after="0" w:line="360" w:lineRule="auto"/>
        <w:jc w:val="both"/>
        <w:rPr>
          <w:rFonts w:ascii="Arial" w:hAnsi="Arial" w:cs="Arial"/>
        </w:rPr>
      </w:pPr>
    </w:p>
    <w:p w14:paraId="3D297F53" w14:textId="77777777" w:rsidR="00231C93" w:rsidRDefault="00231C93" w:rsidP="000E7751">
      <w:pPr>
        <w:spacing w:after="0" w:line="360" w:lineRule="auto"/>
        <w:jc w:val="both"/>
        <w:rPr>
          <w:rFonts w:ascii="Arial" w:hAnsi="Arial" w:cs="Arial"/>
        </w:rPr>
      </w:pPr>
    </w:p>
    <w:p w14:paraId="1DC99B5C" w14:textId="77777777" w:rsidR="00231C93" w:rsidRDefault="00231C93" w:rsidP="000E7751">
      <w:pPr>
        <w:spacing w:after="0" w:line="360" w:lineRule="auto"/>
        <w:jc w:val="both"/>
        <w:rPr>
          <w:rFonts w:ascii="Arial" w:hAnsi="Arial" w:cs="Arial"/>
        </w:rPr>
      </w:pPr>
    </w:p>
    <w:p w14:paraId="71488BAF" w14:textId="77777777" w:rsidR="00231C93" w:rsidRDefault="00231C93" w:rsidP="00231C93">
      <w:pPr>
        <w:pStyle w:val="Ttulo"/>
        <w:jc w:val="center"/>
      </w:pPr>
      <w:r>
        <w:lastRenderedPageBreak/>
        <w:t>TERMO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RESPONSABILIDADE</w:t>
      </w:r>
    </w:p>
    <w:p w14:paraId="0723BEC6" w14:textId="77777777" w:rsidR="00231C93" w:rsidRDefault="00231C93" w:rsidP="00231C93">
      <w:pPr>
        <w:pStyle w:val="Corpodetexto"/>
        <w:rPr>
          <w:rFonts w:ascii="Arial"/>
          <w:b/>
          <w:sz w:val="20"/>
        </w:rPr>
      </w:pPr>
    </w:p>
    <w:p w14:paraId="05C8833F" w14:textId="77777777" w:rsidR="00231C93" w:rsidRDefault="00231C93" w:rsidP="00231C93">
      <w:pPr>
        <w:pStyle w:val="Corpodetexto"/>
        <w:rPr>
          <w:rFonts w:ascii="Arial"/>
          <w:b/>
          <w:sz w:val="16"/>
        </w:rPr>
      </w:pPr>
    </w:p>
    <w:tbl>
      <w:tblPr>
        <w:tblStyle w:val="TableNormal1"/>
        <w:tblW w:w="9718" w:type="dxa"/>
        <w:tblInd w:w="-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18"/>
      </w:tblGrid>
      <w:tr w:rsidR="00231C93" w14:paraId="599E7708" w14:textId="77777777" w:rsidTr="000A19DB">
        <w:trPr>
          <w:trHeight w:val="1988"/>
        </w:trPr>
        <w:tc>
          <w:tcPr>
            <w:tcW w:w="9718" w:type="dxa"/>
          </w:tcPr>
          <w:p w14:paraId="785FC999" w14:textId="77777777" w:rsidR="00231C93" w:rsidRPr="00231C93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  <w:r w:rsidRPr="00231C93">
              <w:rPr>
                <w:rFonts w:ascii="Arial" w:hAnsi="Arial" w:cs="Arial"/>
                <w:b/>
                <w:sz w:val="24"/>
                <w:szCs w:val="24"/>
                <w:lang w:val="pt-BR"/>
              </w:rPr>
              <w:t>Empresa: RCS TECNOLOGIA S/A</w:t>
            </w:r>
          </w:p>
          <w:p w14:paraId="7BB0F74C" w14:textId="7D35D35C" w:rsidR="00231C93" w:rsidRPr="00231C93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  <w:r w:rsidRPr="00231C93">
              <w:rPr>
                <w:rFonts w:ascii="Arial" w:hAnsi="Arial" w:cs="Arial"/>
                <w:b/>
                <w:sz w:val="24"/>
                <w:szCs w:val="24"/>
                <w:lang w:val="pt-BR"/>
              </w:rPr>
              <w:t>CNPJ: 08.220.952/0001-22</w:t>
            </w:r>
          </w:p>
          <w:p w14:paraId="66973DAE" w14:textId="77777777" w:rsidR="00231C93" w:rsidRPr="00231C93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</w:p>
          <w:p w14:paraId="4F0C1080" w14:textId="77777777" w:rsidR="00231C93" w:rsidRPr="00231C93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  <w:r w:rsidRPr="00231C93">
              <w:rPr>
                <w:rFonts w:ascii="Arial" w:hAnsi="Arial" w:cs="Arial"/>
                <w:b/>
                <w:sz w:val="24"/>
                <w:szCs w:val="24"/>
                <w:lang w:val="pt-BR"/>
              </w:rPr>
              <w:t xml:space="preserve">Empregado: </w:t>
            </w:r>
            <w:r w:rsidRPr="00231C93">
              <w:rPr>
                <w:rFonts w:ascii="Arial" w:hAnsi="Arial" w:cs="Arial"/>
                <w:bCs/>
                <w:sz w:val="24"/>
                <w:szCs w:val="24"/>
                <w:lang w:val="pt-BR"/>
              </w:rPr>
              <w:t>PAULO AYRTON SENNA DO VALE</w:t>
            </w:r>
            <w:r w:rsidRPr="00231C93">
              <w:rPr>
                <w:rFonts w:ascii="Arial" w:hAnsi="Arial" w:cs="Arial"/>
                <w:b/>
                <w:sz w:val="24"/>
                <w:szCs w:val="24"/>
                <w:lang w:val="pt-BR"/>
              </w:rPr>
              <w:t xml:space="preserve">    </w:t>
            </w:r>
          </w:p>
          <w:p w14:paraId="1CE1DBF0" w14:textId="77777777" w:rsidR="00231C93" w:rsidRPr="00231C93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  <w:r w:rsidRPr="00231C93">
              <w:rPr>
                <w:rFonts w:ascii="Arial" w:hAnsi="Arial" w:cs="Arial"/>
                <w:b/>
                <w:sz w:val="24"/>
                <w:szCs w:val="24"/>
                <w:lang w:val="pt-BR"/>
              </w:rPr>
              <w:t xml:space="preserve">Função: </w:t>
            </w:r>
            <w:r w:rsidRPr="00231C93">
              <w:rPr>
                <w:rFonts w:ascii="Arial" w:hAnsi="Arial" w:cs="Arial"/>
                <w:bCs/>
                <w:sz w:val="24"/>
                <w:szCs w:val="24"/>
                <w:lang w:val="pt-BR"/>
              </w:rPr>
              <w:t>OPERADOR DE CARGAS E</w:t>
            </w:r>
          </w:p>
          <w:p w14:paraId="1FBF4D12" w14:textId="77777777" w:rsidR="00231C93" w:rsidRPr="00231C93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  <w:r w:rsidRPr="00231C93">
              <w:rPr>
                <w:rFonts w:ascii="Arial" w:hAnsi="Arial" w:cs="Arial"/>
                <w:b/>
                <w:sz w:val="24"/>
                <w:szCs w:val="24"/>
                <w:lang w:val="pt-BR"/>
              </w:rPr>
              <w:t xml:space="preserve">Data de Admissão: </w:t>
            </w:r>
            <w:r w:rsidRPr="00231C93">
              <w:rPr>
                <w:rFonts w:ascii="Arial" w:hAnsi="Arial" w:cs="Arial"/>
                <w:bCs/>
                <w:sz w:val="24"/>
                <w:szCs w:val="24"/>
                <w:lang w:val="pt-BR"/>
              </w:rPr>
              <w:t>27/07/2026</w:t>
            </w:r>
          </w:p>
          <w:p w14:paraId="08FC7EF0" w14:textId="0E5AD4E3" w:rsidR="00231C93" w:rsidRPr="00E834DB" w:rsidRDefault="00231C93" w:rsidP="00231C93">
            <w:pPr>
              <w:widowControl/>
              <w:autoSpaceDE/>
              <w:autoSpaceDN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231C93">
              <w:rPr>
                <w:rFonts w:ascii="Arial" w:hAnsi="Arial" w:cs="Arial"/>
                <w:b/>
                <w:sz w:val="24"/>
                <w:szCs w:val="24"/>
              </w:rPr>
              <w:t xml:space="preserve">CTPS: </w:t>
            </w:r>
            <w:r w:rsidRPr="00231C93">
              <w:rPr>
                <w:rFonts w:ascii="Arial" w:hAnsi="Arial" w:cs="Arial"/>
                <w:bCs/>
                <w:sz w:val="24"/>
                <w:szCs w:val="24"/>
              </w:rPr>
              <w:t>0493821</w:t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t xml:space="preserve">               Série: </w:t>
            </w:r>
            <w:r w:rsidRPr="00231C93">
              <w:rPr>
                <w:rFonts w:ascii="Arial" w:hAnsi="Arial" w:cs="Arial"/>
                <w:bCs/>
                <w:sz w:val="24"/>
                <w:szCs w:val="24"/>
              </w:rPr>
              <w:t>5110</w:t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tab/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  </w:t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t xml:space="preserve">UF: </w:t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instrText xml:space="preserve"> DOCVARIABLE  GPE_UF_CTPS  \* MERGEFORMAT </w:instrText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96796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  <w:r w:rsidRPr="00231C93">
              <w:rPr>
                <w:rFonts w:ascii="Arial" w:hAnsi="Arial" w:cs="Arial"/>
                <w:b/>
                <w:sz w:val="24"/>
                <w:szCs w:val="24"/>
              </w:rPr>
              <w:t xml:space="preserve">    </w:t>
            </w:r>
            <w:proofErr w:type="spellStart"/>
            <w:r w:rsidRPr="00231C93">
              <w:rPr>
                <w:rFonts w:ascii="Arial" w:hAnsi="Arial" w:cs="Arial"/>
                <w:b/>
                <w:sz w:val="24"/>
                <w:szCs w:val="24"/>
              </w:rPr>
              <w:t>Matrícula</w:t>
            </w:r>
            <w:proofErr w:type="spellEnd"/>
            <w:r w:rsidRPr="00231C93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Pr="00231C93">
              <w:rPr>
                <w:rFonts w:ascii="Arial" w:hAnsi="Arial" w:cs="Arial"/>
                <w:bCs/>
                <w:sz w:val="24"/>
                <w:szCs w:val="24"/>
              </w:rPr>
              <w:t>127888</w:t>
            </w:r>
          </w:p>
        </w:tc>
      </w:tr>
    </w:tbl>
    <w:p w14:paraId="2F495070" w14:textId="77777777" w:rsidR="00231C93" w:rsidRDefault="00231C93" w:rsidP="00231C93">
      <w:pPr>
        <w:pStyle w:val="Default"/>
      </w:pPr>
    </w:p>
    <w:p w14:paraId="2A9FAD0F" w14:textId="77777777" w:rsidR="00231C93" w:rsidRPr="00943317" w:rsidRDefault="00231C93" w:rsidP="00231C93">
      <w:pPr>
        <w:spacing w:after="360"/>
        <w:ind w:firstLine="720"/>
        <w:jc w:val="both"/>
        <w:rPr>
          <w:b/>
          <w:bCs/>
        </w:rPr>
      </w:pPr>
      <w:r w:rsidRPr="00231C93">
        <w:rPr>
          <w:rFonts w:ascii="Arial MT" w:eastAsia="Arial MT" w:hAnsi="Arial MT" w:cs="Arial MT"/>
          <w:spacing w:val="1"/>
          <w:sz w:val="24"/>
          <w:szCs w:val="24"/>
          <w:lang w:val="pt-PT" w:eastAsia="en-US"/>
        </w:rPr>
        <w:t>Declaro para os devidos fins que devo comparecer à clínica para realização do exame</w:t>
      </w:r>
      <w:r w:rsidRPr="00943317">
        <w:rPr>
          <w:spacing w:val="1"/>
        </w:rPr>
        <w:t xml:space="preserve"> </w:t>
      </w:r>
      <w:r w:rsidRPr="00F71B9E">
        <w:rPr>
          <w:rFonts w:ascii="Arial MT" w:eastAsia="Arial MT" w:hAnsi="Arial MT" w:cs="Arial MT"/>
          <w:lang w:val="pt-PT" w:eastAsia="en-US"/>
        </w:rPr>
        <w:t>DEMISSIONAL</w:t>
      </w:r>
      <w:r w:rsidRPr="00943317">
        <w:rPr>
          <w:spacing w:val="1"/>
        </w:rPr>
        <w:t>.</w:t>
      </w:r>
    </w:p>
    <w:p w14:paraId="4ABEE028" w14:textId="77777777" w:rsidR="00231C93" w:rsidRDefault="00231C93" w:rsidP="00231C93">
      <w:pPr>
        <w:pStyle w:val="Corpodetexto"/>
        <w:spacing w:before="100" w:line="259" w:lineRule="auto"/>
        <w:ind w:right="104" w:firstLine="720"/>
        <w:jc w:val="both"/>
        <w:rPr>
          <w:spacing w:val="1"/>
        </w:rPr>
      </w:pPr>
      <w:r>
        <w:rPr>
          <w:spacing w:val="1"/>
        </w:rPr>
        <w:t xml:space="preserve">O </w:t>
      </w:r>
      <w:r w:rsidRPr="00690F1C">
        <w:rPr>
          <w:b/>
          <w:bCs/>
          <w:spacing w:val="1"/>
        </w:rPr>
        <w:t>EXAME DEMISSIONAL</w:t>
      </w:r>
      <w:r>
        <w:rPr>
          <w:spacing w:val="1"/>
        </w:rPr>
        <w:t xml:space="preserve"> deverá ser entregue na homologação. Sem este documento não será possivel HOMOLOGAR A RESCISÃO.</w:t>
      </w:r>
    </w:p>
    <w:p w14:paraId="17AA31DB" w14:textId="77777777" w:rsidR="00231C93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>
        <w:rPr>
          <w:spacing w:val="1"/>
        </w:rPr>
        <w:t xml:space="preserve">Estou ciente que devo fazer a entrega dos itens recebidos na admissão, tais como: </w:t>
      </w:r>
      <w:bookmarkStart w:id="0" w:name="_Hlk160618487"/>
    </w:p>
    <w:bookmarkEnd w:id="0"/>
    <w:p w14:paraId="7747516F" w14:textId="77777777" w:rsidR="00231C93" w:rsidRDefault="00231C93" w:rsidP="00231C93">
      <w:pPr>
        <w:pStyle w:val="Corpodetexto"/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 w:rsidRPr="0063773E">
        <w:rPr>
          <w:b/>
          <w:bCs/>
          <w:spacing w:val="1"/>
          <w:u w:val="single"/>
        </w:rPr>
        <w:t>ITENS DEVOLVIDOS:</w:t>
      </w:r>
    </w:p>
    <w:p w14:paraId="060BF5FB" w14:textId="77777777" w:rsidR="00231C93" w:rsidRDefault="00231C93" w:rsidP="00231C93">
      <w:pPr>
        <w:pStyle w:val="Corpodetexto"/>
        <w:spacing w:line="276" w:lineRule="auto"/>
        <w:jc w:val="both"/>
        <w:rPr>
          <w:rFonts w:ascii="Arial"/>
          <w:b/>
        </w:rPr>
      </w:pPr>
      <w:r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 xml:space="preserve"> UNIFORMES</w:t>
      </w:r>
      <w:r>
        <w:rPr>
          <w:rFonts w:ascii="Arial"/>
          <w:b/>
          <w:sz w:val="26"/>
        </w:rPr>
        <w:t xml:space="preserve">       </w:t>
      </w:r>
      <w:r w:rsidRPr="007272AD"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 xml:space="preserve"> CHIP:</w:t>
      </w:r>
      <w:r>
        <w:rPr>
          <w:rFonts w:ascii="Arial"/>
          <w:b/>
          <w:sz w:val="26"/>
        </w:rPr>
        <w:t xml:space="preserve">                   </w:t>
      </w:r>
      <w:r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 xml:space="preserve"> </w:t>
      </w:r>
      <w:r>
        <w:rPr>
          <w:rFonts w:ascii="Arial"/>
          <w:b/>
        </w:rPr>
        <w:t>EPI</w:t>
      </w:r>
      <w:r>
        <w:rPr>
          <w:rFonts w:ascii="Arial"/>
          <w:b/>
        </w:rPr>
        <w:t>´</w:t>
      </w:r>
      <w:r>
        <w:rPr>
          <w:rFonts w:ascii="Arial"/>
          <w:b/>
        </w:rPr>
        <w:t xml:space="preserve">S             </w:t>
      </w:r>
      <w:r w:rsidRPr="007272AD"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>FERRAMENTAS</w:t>
      </w:r>
      <w:r w:rsidRPr="00F734BD">
        <w:rPr>
          <w:rFonts w:ascii="Arial"/>
          <w:b/>
          <w:sz w:val="26"/>
        </w:rPr>
        <w:br/>
      </w:r>
      <w:r w:rsidRPr="007272AD"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 xml:space="preserve"> NOTEBOOK</w:t>
      </w:r>
      <w:r>
        <w:rPr>
          <w:rFonts w:ascii="Arial"/>
          <w:b/>
        </w:rPr>
        <w:t xml:space="preserve">       </w:t>
      </w:r>
      <w:r>
        <w:rPr>
          <w:rFonts w:ascii="Arial"/>
          <w:b/>
          <w:sz w:val="26"/>
        </w:rPr>
        <w:t xml:space="preserve"> </w:t>
      </w:r>
      <w:r w:rsidRPr="007272AD"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 xml:space="preserve"> CRACH</w:t>
      </w:r>
      <w:r w:rsidRPr="007272AD">
        <w:rPr>
          <w:rFonts w:ascii="Arial"/>
          <w:b/>
        </w:rPr>
        <w:t>Á</w:t>
      </w:r>
      <w:r>
        <w:rPr>
          <w:rFonts w:ascii="Arial"/>
          <w:b/>
        </w:rPr>
        <w:t>/CART</w:t>
      </w:r>
      <w:r>
        <w:rPr>
          <w:rFonts w:ascii="Arial"/>
          <w:b/>
        </w:rPr>
        <w:t>Ã</w:t>
      </w:r>
      <w:r>
        <w:rPr>
          <w:rFonts w:ascii="Arial"/>
          <w:b/>
        </w:rPr>
        <w:t xml:space="preserve">O DE ACESSO   </w:t>
      </w:r>
      <w:r w:rsidRPr="007272AD">
        <w:rPr>
          <w:rFonts w:ascii="MS Gothic" w:eastAsia="MS Gothic" w:hAnsi="MS Gothic" w:cstheme="minorHAnsi" w:hint="eastAsia"/>
        </w:rPr>
        <w:t>☐</w:t>
      </w:r>
      <w:r w:rsidRPr="007272AD">
        <w:rPr>
          <w:rFonts w:ascii="Arial"/>
          <w:b/>
        </w:rPr>
        <w:t xml:space="preserve"> CELULAR</w:t>
      </w:r>
    </w:p>
    <w:p w14:paraId="13E84BF8" w14:textId="77777777" w:rsidR="00231C93" w:rsidRDefault="00231C93" w:rsidP="00231C93">
      <w:pPr>
        <w:pStyle w:val="Corpodetexto"/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 w:rsidRPr="00FF0D9E">
        <w:rPr>
          <w:b/>
          <w:bCs/>
          <w:spacing w:val="1"/>
          <w:u w:val="single"/>
        </w:rPr>
        <w:t>Data da Devolução:</w:t>
      </w:r>
    </w:p>
    <w:p w14:paraId="51B71BE5" w14:textId="77777777" w:rsidR="00231C93" w:rsidRDefault="00231C93" w:rsidP="00231C93">
      <w:pPr>
        <w:pStyle w:val="Corpodetexto"/>
        <w:spacing w:before="100" w:line="259" w:lineRule="auto"/>
        <w:ind w:left="112" w:right="104" w:firstLine="708"/>
        <w:jc w:val="both"/>
        <w:rPr>
          <w:b/>
          <w:bCs/>
          <w:spacing w:val="1"/>
        </w:rPr>
      </w:pPr>
      <w:r w:rsidRPr="00A37004">
        <w:rPr>
          <w:b/>
          <w:bCs/>
          <w:spacing w:val="1"/>
        </w:rPr>
        <w:t>A não devolutiva dos itens autoriza a RCS a descontar os valores equivalentes na rescisão contratual.</w:t>
      </w:r>
    </w:p>
    <w:p w14:paraId="78B5FFDF" w14:textId="77777777" w:rsidR="00231C93" w:rsidRPr="00442B73" w:rsidRDefault="00231C93" w:rsidP="00231C93">
      <w:pPr>
        <w:pStyle w:val="Corpodetexto"/>
        <w:spacing w:before="100" w:line="259" w:lineRule="auto"/>
        <w:ind w:left="112" w:right="104" w:firstLine="708"/>
        <w:jc w:val="both"/>
        <w:rPr>
          <w:b/>
          <w:bCs/>
          <w:spacing w:val="1"/>
        </w:rPr>
      </w:pPr>
    </w:p>
    <w:p w14:paraId="79260C7D" w14:textId="77777777" w:rsidR="00231C93" w:rsidRDefault="00231C93" w:rsidP="00231C93">
      <w:pPr>
        <w:pStyle w:val="Corpodetexto"/>
        <w:tabs>
          <w:tab w:val="left" w:pos="3615"/>
        </w:tabs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 w:rsidRPr="008166B4">
        <w:rPr>
          <w:b/>
          <w:bCs/>
          <w:spacing w:val="1"/>
          <w:u w:val="single"/>
        </w:rPr>
        <w:t>ENDEREÇOS DA CLINICA</w:t>
      </w:r>
    </w:p>
    <w:p w14:paraId="43BA08A0" w14:textId="77777777" w:rsidR="00231C93" w:rsidRDefault="00231C93" w:rsidP="00231C93">
      <w:pPr>
        <w:pStyle w:val="Corpodetexto"/>
        <w:tabs>
          <w:tab w:val="left" w:pos="3615"/>
        </w:tabs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</w:p>
    <w:p w14:paraId="52E9CDA5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1.Asa Sul (Brasília) – Atendimento: Segunda /Quarta /Sexta :das 07h30 às 13h </w:t>
      </w:r>
    </w:p>
    <w:p w14:paraId="6E8325E1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                                                 Terça e quinta: 7h30 às 16h</w:t>
      </w:r>
    </w:p>
    <w:p w14:paraId="38511B01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</w:t>
      </w:r>
      <w:proofErr w:type="spellStart"/>
      <w:r w:rsidRPr="00164BD5">
        <w:rPr>
          <w:spacing w:val="1"/>
          <w:lang w:val="en-US"/>
        </w:rPr>
        <w:t>Endereço</w:t>
      </w:r>
      <w:proofErr w:type="spellEnd"/>
      <w:r w:rsidRPr="00164BD5">
        <w:rPr>
          <w:spacing w:val="1"/>
          <w:lang w:val="en-US"/>
        </w:rPr>
        <w:t xml:space="preserve">: SDS Conic - Ed. Miguel Badya - Bl. </w:t>
      </w:r>
      <w:r w:rsidRPr="00164BD5">
        <w:rPr>
          <w:spacing w:val="1"/>
        </w:rPr>
        <w:t>L Nº 30 Sl. 406 a 416</w:t>
      </w:r>
    </w:p>
    <w:p w14:paraId="1A85CF5B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</w:p>
    <w:p w14:paraId="1A708F4E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2.Taguatinga Norte -  atendimento :Terça /Quinta :das 07h30 às 16h horas </w:t>
      </w:r>
    </w:p>
    <w:p w14:paraId="6B36747B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                                                     Segunda, quarta e sexta: 07.30h as 17h</w:t>
      </w:r>
    </w:p>
    <w:p w14:paraId="231F8806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Endereço: QND 47 lote 09 - Av. Comercial Norte - Taguatinga Norte – D</w:t>
      </w:r>
    </w:p>
    <w:p w14:paraId="0BB2130B" w14:textId="77777777" w:rsidR="00231C93" w:rsidRPr="00164BD5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>3.Sobradinho- atendimento (somente segunda, quarta e sexta) das 07h às 13h</w:t>
      </w:r>
    </w:p>
    <w:p w14:paraId="49913DB3" w14:textId="77777777" w:rsidR="00231C93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Endereço: Area R 10, Sobradinho</w:t>
      </w:r>
    </w:p>
    <w:p w14:paraId="5F8850DF" w14:textId="77777777" w:rsidR="00231C93" w:rsidRDefault="00231C93" w:rsidP="00231C93">
      <w:pPr>
        <w:pStyle w:val="Corpodetexto"/>
        <w:spacing w:before="100" w:line="259" w:lineRule="auto"/>
        <w:ind w:right="104"/>
        <w:jc w:val="both"/>
        <w:rPr>
          <w:spacing w:val="1"/>
        </w:rPr>
      </w:pPr>
    </w:p>
    <w:p w14:paraId="5C9332EC" w14:textId="77777777" w:rsidR="00231C93" w:rsidRDefault="00231C93" w:rsidP="00231C93">
      <w:pPr>
        <w:pStyle w:val="Corpodetexto"/>
        <w:tabs>
          <w:tab w:val="left" w:pos="2010"/>
        </w:tabs>
        <w:spacing w:before="100" w:line="259" w:lineRule="auto"/>
        <w:ind w:right="104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BRASILA - DF, 26 de setembro de 2026.</w:t>
      </w:r>
    </w:p>
    <w:p w14:paraId="16156E77" w14:textId="77777777" w:rsidR="00231C93" w:rsidRDefault="00231C93" w:rsidP="00231C93">
      <w:pPr>
        <w:pStyle w:val="Corpodetexto"/>
        <w:spacing w:before="10"/>
        <w:jc w:val="both"/>
        <w:rPr>
          <w:b/>
          <w:bCs/>
        </w:rPr>
      </w:pPr>
    </w:p>
    <w:p w14:paraId="4F3B7FD4" w14:textId="77777777" w:rsidR="00231C93" w:rsidRDefault="00231C93" w:rsidP="00231C93">
      <w:pPr>
        <w:pStyle w:val="Corpodetexto"/>
        <w:spacing w:before="10"/>
        <w:jc w:val="both"/>
        <w:rPr>
          <w:b/>
          <w:bCs/>
        </w:rPr>
      </w:pPr>
    </w:p>
    <w:p w14:paraId="33546200" w14:textId="74E28E87" w:rsidR="00D42115" w:rsidRPr="00EB68C0" w:rsidRDefault="00231C93" w:rsidP="00231C93">
      <w:pPr>
        <w:pStyle w:val="Corpodetexto"/>
        <w:spacing w:before="1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041DE5A" wp14:editId="79FBD02C">
                <wp:simplePos x="0" y="0"/>
                <wp:positionH relativeFrom="page">
                  <wp:posOffset>719455</wp:posOffset>
                </wp:positionH>
                <wp:positionV relativeFrom="paragraph">
                  <wp:posOffset>162560</wp:posOffset>
                </wp:positionV>
                <wp:extent cx="2828290" cy="6350"/>
                <wp:effectExtent l="0" t="0" r="0" b="0"/>
                <wp:wrapTopAndBottom/>
                <wp:docPr id="1914941324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8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897CB" id="Retângulo 3" o:spid="_x0000_s1026" style="position:absolute;margin-left:56.65pt;margin-top:12.8pt;width:222.7pt;height: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C6E3201" wp14:editId="3A81288E">
                <wp:simplePos x="0" y="0"/>
                <wp:positionH relativeFrom="page">
                  <wp:posOffset>4001770</wp:posOffset>
                </wp:positionH>
                <wp:positionV relativeFrom="paragraph">
                  <wp:posOffset>162560</wp:posOffset>
                </wp:positionV>
                <wp:extent cx="2828290" cy="6350"/>
                <wp:effectExtent l="0" t="0" r="0" b="0"/>
                <wp:wrapTopAndBottom/>
                <wp:docPr id="48321285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8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6215E" id="Retângulo 1" o:spid="_x0000_s1026" style="position:absolute;margin-left:315.1pt;margin-top:12.8pt;width:222.7pt;height: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810720">
        <w:rPr>
          <w:sz w:val="22"/>
          <w:szCs w:val="22"/>
        </w:rPr>
        <w:t>FUNCIONÁRIO</w:t>
      </w:r>
      <w:r>
        <w:t xml:space="preserve">                                                   </w:t>
      </w:r>
      <w:r w:rsidRPr="00810720">
        <w:rPr>
          <w:sz w:val="22"/>
          <w:szCs w:val="22"/>
        </w:rPr>
        <w:t>EMPRESA</w:t>
      </w:r>
    </w:p>
    <w:sectPr w:rsidR="00D42115" w:rsidRPr="00EB68C0" w:rsidSect="00EB68C0"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6908" w14:textId="77777777" w:rsidR="00386415" w:rsidRDefault="00386415" w:rsidP="00D42115">
      <w:pPr>
        <w:spacing w:after="0" w:line="240" w:lineRule="auto"/>
      </w:pPr>
      <w:r>
        <w:separator/>
      </w:r>
    </w:p>
  </w:endnote>
  <w:endnote w:type="continuationSeparator" w:id="0">
    <w:p w14:paraId="1EEDF358" w14:textId="77777777" w:rsidR="00386415" w:rsidRDefault="00386415" w:rsidP="00D42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F6C6" w14:textId="77777777" w:rsidR="00386415" w:rsidRDefault="00386415" w:rsidP="00D42115">
      <w:pPr>
        <w:spacing w:after="0" w:line="240" w:lineRule="auto"/>
      </w:pPr>
      <w:r>
        <w:separator/>
      </w:r>
    </w:p>
  </w:footnote>
  <w:footnote w:type="continuationSeparator" w:id="0">
    <w:p w14:paraId="3A89EB35" w14:textId="77777777" w:rsidR="00386415" w:rsidRDefault="00386415" w:rsidP="00D42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132E0" w14:textId="77777777" w:rsidR="00E43BC0" w:rsidRDefault="00386415">
    <w:pPr>
      <w:pStyle w:val="Cabealho"/>
    </w:pPr>
    <w:r>
      <w:rPr>
        <w:noProof/>
      </w:rPr>
      <w:pict w14:anchorId="5F6E76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54033" o:spid="_x0000_s1025" type="#_x0000_t75" style="position:absolute;margin-left:-84.55pt;margin-top:-85.05pt;width:595.45pt;height:841.9pt;z-index:-251658752;mso-position-horizontal-relative:margin;mso-position-vertical-relative:margin" o:allowincell="f">
          <v:imagedata r:id="rId1" o:title="Timbrado_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RCS-019143\Desktop\SR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VISOS$`"/>
    <w:dataSource r:id="rId2"/>
    <w:viewMergedData/>
    <w:odso>
      <w:udl w:val="Provider=Microsoft.ACE.OLEDB.12.0;User ID=Admin;Data Source=C:\Users\RCS-019143\Desktop\SR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VISOS$"/>
      <w:src r:id="rId3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pe_%adiantam" w:val="  0"/>
    <w:docVar w:name="gpe_adic_temp_servic" w:val="***N**"/>
    <w:docVar w:name="gpe_ano_admissao" w:val="2025"/>
    <w:docVar w:name="gpe_ano_chegada" w:val=" "/>
    <w:docVar w:name="gpe_ano_ddatabase" w:val="2026"/>
    <w:docVar w:name="gpe_ano_demissao" w:val="0000"/>
    <w:docVar w:name="gpe_ano_experiencia" w:val="2025"/>
    <w:docVar w:name="gpe_ano_experiencia2" w:val="2025"/>
    <w:docVar w:name="gpe_apelido" w:val=" "/>
    <w:docVar w:name="gpe_bai_empresa" w:val="ZONA INDUSTRIAL"/>
    <w:docVar w:name="gpe_bairro" w:val="CARAPICUIBA"/>
    <w:docVar w:name="gpe_bco_ag_dep_sal" w:val="341/0551"/>
    <w:docVar w:name="gpe_bco_ag_fgts" w:val="   /"/>
    <w:docVar w:name="gpe_caixa_postal" w:val=" "/>
    <w:docVar w:name="gpe_cargo_atividade" w:val=" "/>
    <w:docVar w:name="gpe_cart_certid" w:val=" "/>
    <w:docVar w:name="gpe_cartorio01" w:val=" "/>
    <w:docVar w:name="gpe_cartorio02" w:val=" "/>
    <w:docVar w:name="gpe_cartorio03" w:val=" "/>
    <w:docVar w:name="gpe_cartorio04" w:val=" "/>
    <w:docVar w:name="gpe_cartorio05" w:val=" "/>
    <w:docVar w:name="gpe_cartorio06" w:val=" "/>
    <w:docVar w:name="gpe_cartorio07" w:val=" "/>
    <w:docVar w:name="gpe_cartorio08" w:val=" "/>
    <w:docVar w:name="gpe_cartorio09" w:val=" "/>
    <w:docVar w:name="gpe_cartorio10" w:val=" "/>
    <w:docVar w:name="gpe_categ_func" w:val="M"/>
    <w:docVar w:name="gpe_cbo" w:val="351605"/>
    <w:docVar w:name="gpe_cdepe01" w:val=" "/>
    <w:docVar w:name="gpe_cdepe02" w:val=" "/>
    <w:docVar w:name="gpe_cdepe03" w:val=" "/>
    <w:docVar w:name="gpe_cdepe04" w:val=" "/>
    <w:docVar w:name="gpe_cdepe05" w:val=" "/>
    <w:docVar w:name="gpe_cdepe06" w:val=" "/>
    <w:docVar w:name="gpe_cdepe07" w:val=" "/>
    <w:docVar w:name="gpe_cdepe08" w:val=" "/>
    <w:docVar w:name="gpe_cdepe09" w:val=" "/>
    <w:docVar w:name="gpe_cdepe10" w:val=" "/>
    <w:docVar w:name="gpe_centro_custo" w:val="21MT002"/>
    <w:docVar w:name="gpe_cep" w:val="06395-530"/>
    <w:docVar w:name="gpe_cep_caixa_postal" w:val="     -"/>
    <w:docVar w:name="gpe_cep_empresa" w:val="70632-300"/>
    <w:docVar w:name="gpe_cfilho01" w:val=" "/>
    <w:docVar w:name="gpe_cfilho02" w:val=" "/>
    <w:docVar w:name="gpe_cfilho03" w:val=" "/>
    <w:docVar w:name="gpe_cfilho04" w:val=" "/>
    <w:docVar w:name="gpe_cfilho05" w:val=" "/>
    <w:docVar w:name="gpe_cfilho06" w:val=" "/>
    <w:docVar w:name="gpe_cfilho07" w:val=" "/>
    <w:docVar w:name="gpe_cfilho08" w:val=" "/>
    <w:docVar w:name="gpe_cfilho09" w:val=" "/>
    <w:docVar w:name="gpe_cfilho10" w:val=" "/>
    <w:docVar w:name="gpe_cgc_empresa" w:val="08.220.952/0015-28"/>
    <w:docVar w:name="gpe_cgrau01" w:val=" "/>
    <w:docVar w:name="gpe_cgrau02" w:val=" "/>
    <w:docVar w:name="gpe_cgrau03" w:val=" "/>
    <w:docVar w:name="gpe_cgrau04" w:val=" "/>
    <w:docVar w:name="gpe_cgrau05" w:val=" "/>
    <w:docVar w:name="gpe_cgrau06" w:val=" "/>
    <w:docVar w:name="gpe_cgrau07" w:val=" "/>
    <w:docVar w:name="gpe_cgrau08" w:val=" "/>
    <w:docVar w:name="gpe_cgrau09" w:val=" "/>
    <w:docVar w:name="gpe_cgrau10" w:val=" "/>
    <w:docVar w:name="gpe_cgrdp01" w:val=" "/>
    <w:docVar w:name="gpe_cgrdp02" w:val=" "/>
    <w:docVar w:name="gpe_cgrdp03" w:val=" "/>
    <w:docVar w:name="gpe_cgrdp04" w:val=" "/>
    <w:docVar w:name="gpe_cgrdp05" w:val=" "/>
    <w:docVar w:name="gpe_cgrdp06" w:val=" "/>
    <w:docVar w:name="gpe_cgrdp07" w:val=" "/>
    <w:docVar w:name="gpe_cgrdp08" w:val=" "/>
    <w:docVar w:name="gpe_cgrdp09" w:val=" "/>
    <w:docVar w:name="gpe_cgrdp10" w:val=" "/>
    <w:docVar w:name="gpe_chapa" w:val=" "/>
    <w:docVar w:name="gpe_cid_empresa" w:val="BRASILIA"/>
    <w:docVar w:name="gpe_cnh" w:val=" "/>
    <w:docVar w:name="gpe_cod_acervo" w:val=" "/>
    <w:docVar w:name="gpe_cod_afa_fgts" w:val=" "/>
    <w:docVar w:name="gpe_cod_ass_medica" w:val=" "/>
    <w:docVar w:name="gpe_cod_cesta_basica" w:val=" "/>
    <w:docVar w:name="gpe_cod_funcao" w:val="10714"/>
    <w:docVar w:name="gpe_cod_inst_rais" w:val="40"/>
    <w:docVar w:name="gpe_cod_nacionalidade" w:val="10"/>
    <w:docVar w:name="gpe_cod_naturalidade" w:val="SP"/>
    <w:docVar w:name="gpe_cod_resc_rais" w:val=" "/>
    <w:docVar w:name="gpe_cod_seg_vida" w:val=" "/>
    <w:docVar w:name="gpe_cod_serventia" w:val=" "/>
    <w:docVar w:name="gpe_cod_sexo" w:val="M"/>
    <w:docVar w:name="gpe_cod_sexo_feminino" w:val=" "/>
    <w:docVar w:name="gpe_cod_sexo_masculino" w:val="X"/>
    <w:docVar w:name="gpe_cod_sindicato" w:val="47"/>
    <w:docVar w:name="gpe_cod_uf_nascto_pis" w:val="SP"/>
    <w:docVar w:name="gpe_cod_vale_ref" w:val=" "/>
    <w:docVar w:name="gpe_comp_ender" w:val=" "/>
    <w:docVar w:name="gpe_complem_rg" w:val=" "/>
    <w:docVar w:name="gpe_cont_sindic" w:val="N"/>
    <w:docVar w:name="gpe_cpf" w:val="200.894.038-19"/>
    <w:docVar w:name="gpe_cracha" w:val=" "/>
    <w:docVar w:name="gpe_cta_dep_fgts" w:val=" "/>
    <w:docVar w:name="gpe_cta_dep_sal" w:val="0894066"/>
    <w:docVar w:name="gpe_ctps" w:val="2008940"/>
    <w:docVar w:name="gpe_ctps_emissao" w:val="  /  /"/>
    <w:docVar w:name="gpe_data_admissao" w:val="01/07/2025"/>
    <w:docVar w:name="gpe_data_chegada" w:val="  /  /"/>
    <w:docVar w:name="gpe_data_demissao" w:val="  /  /"/>
    <w:docVar w:name="gpe_data_ex_medic" w:val="27/06/2026"/>
    <w:docVar w:name="gpe_data_exp_ric" w:val="  /  /"/>
    <w:docVar w:name="gpe_data_experiencia" w:val="14/08/2025"/>
    <w:docVar w:name="gpe_data_experiencia2" w:val="28/09/2025"/>
    <w:docVar w:name="gpe_data_nasc" w:val="15/04/1976"/>
    <w:docVar w:name="gpe_data_naturaliz" w:val="  /  /"/>
    <w:docVar w:name="gpe_ddatabase" w:val="07/04/2026"/>
    <w:docVar w:name="gpe_ddd_celular" w:val="11"/>
    <w:docVar w:name="gpe_ddd_telefone" w:val=" "/>
    <w:docVar w:name="gpe_dep_ass_medica" w:val=" "/>
    <w:docVar w:name="gpe_dep_ir" w:val=" "/>
    <w:docVar w:name="gpe_dep_sal_fam" w:val=" "/>
    <w:docVar w:name="gpe_depto" w:val="000000101"/>
    <w:docVar w:name="gpe_desc_afa_fgts" w:val="FUNCIONARIO EM SITUACAO NORMAL"/>
    <w:docVar w:name="gpe_desc_age_fgts" w:val=" "/>
    <w:docVar w:name="gpe_desc_age_sal" w:val=" "/>
    <w:docVar w:name="gpe_desc_bco_fgts" w:val=" "/>
    <w:docVar w:name="gpe_desc_bco_sal" w:val=" "/>
    <w:docVar w:name="gpe_desc_categ_func" w:val="MENSALISTA"/>
    <w:docVar w:name="gpe_desc_ccusto" w:val="CAIXA OSASCO FACILITIES"/>
    <w:docVar w:name="gpe_desc_est_civ" w:val="CASADO(A)"/>
    <w:docVar w:name="gpe_desc_estado" w:val="SAO PAULO"/>
    <w:docVar w:name="gpe_desc_estemp" w:val="DISTRITO FEDERAL"/>
    <w:docVar w:name="gpe_desc_funcao" w:val="TECNICO SEGURANCA TRABALHO"/>
    <w:docVar w:name="gpe_desc_grau_inst" w:val="SEGUNDO GRAU (COLEGIAL) INCOMPLETO"/>
    <w:docVar w:name="gpe_desc_nacionalidade" w:val="BRASILEIRO"/>
    <w:docVar w:name="gpe_desc_naturalidade" w:val="SAO PAULO"/>
    <w:docVar w:name="gpe_desc_resc_rais" w:val="SITUACAO NORMAL"/>
    <w:docVar w:name="gpe_desc_sindicatpo" w:val="SIEMACO/SP-SIND TRAB EMP PREST SERV E LI"/>
    <w:docVar w:name="gpe_desc_sit_folha" w:val="FUNCIONARIO EM SITUACAO NORMAL"/>
    <w:docVar w:name="gpe_desc_tipo_pagto" w:val="PAGAMENTO MENSAL"/>
    <w:docVar w:name="gpe_desc_tp_admissao" w:val="OUTROS                / REEMPREGO"/>
    <w:docVar w:name="gpe_desc_tp_cont_trab" w:val="INDETERMINADO"/>
    <w:docVar w:name="gpe_desc_turno" w:val="08:00 - 12:00 - 13:00 - 17:00"/>
    <w:docVar w:name="gpe_desc_vin_emp_rais" w:val="TRABALHADOR URBANO CLT EMPREGADOR PESSOA JURIDICA"/>
    <w:docVar w:name="gpe_dia_admissao" w:val="01"/>
    <w:docVar w:name="gpe_dia_ddatabase" w:val="07"/>
    <w:docVar w:name="gpe_dia_demissao" w:val="00"/>
    <w:docVar w:name="gpe_dia_experiencia" w:val="14"/>
    <w:docVar w:name="gpe_dia_experiencia2" w:val="28"/>
    <w:docVar w:name="gpe_dias_experiencia" w:val="045"/>
    <w:docVar w:name="gpe_dias_experiencia2" w:val="090"/>
    <w:docVar w:name="gpe_dt_baixa01" w:val=" "/>
    <w:docVar w:name="gpe_dt_baixa02" w:val=" "/>
    <w:docVar w:name="gpe_dt_baixa03" w:val=" "/>
    <w:docVar w:name="gpe_dt_baixa04" w:val=" "/>
    <w:docVar w:name="gpe_dt_baixa05" w:val=" "/>
    <w:docVar w:name="gpe_dt_baixa06" w:val=" "/>
    <w:docVar w:name="gpe_dt_baixa07" w:val=" "/>
    <w:docVar w:name="gpe_dt_baixa08" w:val=" "/>
    <w:docVar w:name="gpe_dt_baixa09" w:val=" "/>
    <w:docVar w:name="gpe_dt_baixa10" w:val=" "/>
    <w:docVar w:name="gpe_dt_emis_pas" w:val="  /  /"/>
    <w:docVar w:name="gpe_dt_entrega01" w:val=" "/>
    <w:docVar w:name="gpe_dt_entrega02" w:val=" "/>
    <w:docVar w:name="gpe_dt_entrega03" w:val=" "/>
    <w:docVar w:name="gpe_dt_entrega04" w:val=" "/>
    <w:docVar w:name="gpe_dt_entrega05" w:val=" "/>
    <w:docVar w:name="gpe_dt_entrega06" w:val=" "/>
    <w:docVar w:name="gpe_dt_entrega07" w:val=" "/>
    <w:docVar w:name="gpe_dt_entrega08" w:val=" "/>
    <w:docVar w:name="gpe_dt_entrega09" w:val=" "/>
    <w:docVar w:name="gpe_dt_entrega10" w:val=" "/>
    <w:docVar w:name="gpe_dt_op_fgts" w:val="01/07/2025"/>
    <w:docVar w:name="gpe_dt_valid_pas" w:val="  /  /"/>
    <w:docVar w:name="gpe_dtfl01" w:val=" "/>
    <w:docVar w:name="gpe_dtfl02" w:val=" "/>
    <w:docVar w:name="gpe_dtfl03" w:val=" "/>
    <w:docVar w:name="gpe_dtfl04" w:val=" "/>
    <w:docVar w:name="gpe_dtfl05" w:val=" "/>
    <w:docVar w:name="gpe_dtfl06" w:val=" "/>
    <w:docVar w:name="gpe_dtfl07" w:val=" "/>
    <w:docVar w:name="gpe_dtfl08" w:val=" "/>
    <w:docVar w:name="gpe_dtfl09" w:val=" "/>
    <w:docVar w:name="gpe_dtflir01" w:val=" "/>
    <w:docVar w:name="gpe_dtflir02" w:val=" "/>
    <w:docVar w:name="gpe_dtflir03" w:val=" "/>
    <w:docVar w:name="gpe_dtflir04" w:val=" "/>
    <w:docVar w:name="gpe_dtflir05" w:val=" "/>
    <w:docVar w:name="gpe_dtflir06" w:val=" "/>
    <w:docVar w:name="gpe_dtflir07" w:val=" "/>
    <w:docVar w:name="gpe_dtflir08" w:val=" "/>
    <w:docVar w:name="gpe_dtflir09" w:val=" "/>
    <w:docVar w:name="gpe_dtflir10" w:val=" "/>
    <w:docVar w:name="gpe_e-mail" w:val="CARLOSCAMARGOTST@GMAIL.COM"/>
    <w:docVar w:name="gpe_emis_certid" w:val="  /  /"/>
    <w:docVar w:name="gpe_emis_passapor" w:val=" "/>
    <w:docVar w:name="gpe_emissao_ric" w:val=" "/>
    <w:docVar w:name="gpe_empresa_tipo_cei" w:val=" "/>
    <w:docVar w:name="gpe_empresa_tipo_cnpj" w:val="X"/>
    <w:docVar w:name="gpe_end_empresa" w:val="SAAN QUADRA 3 LOTE, 480"/>
    <w:docVar w:name="gpe_endereco" w:val="R. TV JERUSALEM 17 APT"/>
    <w:docVar w:name="gpe_est_civil" w:val="C"/>
    <w:docVar w:name="gpe_est_civil_dcn" w:val="CASADO(A)"/>
    <w:docVar w:name="gpe_est_empresa" w:val="DF"/>
    <w:docVar w:name="gpe_estado" w:val="SP"/>
    <w:docVar w:name="gpe_extenso_sal" w:val=" TRES MIL E CINQUENTA E SETE REAIS E ONZE CENTAVOS"/>
    <w:docVar w:name="gpe_fax_empresa" w:val=" "/>
    <w:docVar w:name="gpe_fecrei" w:val="  /  /"/>
    <w:docVar w:name="gpe_filial" w:val="15"/>
    <w:docVar w:name="gpe_folha_cert" w:val=" "/>
    <w:docVar w:name="gpe_func_cor" w:val="BRANCA"/>
    <w:docVar w:name="gpe_hrdia" w:val=" 7,3333"/>
    <w:docVar w:name="gpe_hrs_ins_maxima" w:val="  0,00"/>
    <w:docVar w:name="gpe_hrs_ins_media" w:val="0"/>
    <w:docVar w:name="gpe_hrs_ins_minima" w:val="  0,00"/>
    <w:docVar w:name="gpe_hrs_mensais" w:val="220,00"/>
    <w:docVar w:name="gpe_hrs_periculo" w:val="220,00"/>
    <w:docVar w:name="gpe_hrs_semanais" w:val="44,00"/>
    <w:docVar w:name="gpe_insc_empresa" w:val="0747819200124"/>
    <w:docVar w:name="gpe_inst_dcn" w:val="ENSINO MEDIO INCOMPLETO"/>
    <w:docVar w:name="gpe_livro_cert" w:val=" "/>
    <w:docVar w:name="gpe_local01" w:val=" "/>
    <w:docVar w:name="gpe_local02" w:val=" "/>
    <w:docVar w:name="gpe_local03" w:val=" "/>
    <w:docVar w:name="gpe_local04" w:val=" "/>
    <w:docVar w:name="gpe_local05" w:val=" "/>
    <w:docVar w:name="gpe_local06" w:val=" "/>
    <w:docVar w:name="gpe_local07" w:val=" "/>
    <w:docVar w:name="gpe_local08" w:val=" "/>
    <w:docVar w:name="gpe_local09" w:val=" "/>
    <w:docVar w:name="gpe_local10" w:val=" "/>
    <w:docVar w:name="gpe_mat_certid" w:val=" "/>
    <w:docVar w:name="gpe_matricula" w:val="125552"/>
    <w:docVar w:name="gpe_mes_adext" w:val="JULHO"/>
    <w:docVar w:name="gpe_mes_admissao" w:val="07"/>
    <w:docVar w:name="gpe_mes_ddatabase" w:val="ABRIL"/>
    <w:docVar w:name="gpe_mes_demissao" w:val="00"/>
    <w:docVar w:name="gpe_mes_experiencia" w:val="08"/>
    <w:docVar w:name="gpe_mes_experiencia2" w:val="09"/>
    <w:docVar w:name="gpe_mun_certidao" w:val=" "/>
    <w:docVar w:name="gpe_municipio" w:val="CARAPICUIBA"/>
    <w:docVar w:name="gpe_municipio_nascto_pis" w:val="CARAPICUIBA"/>
    <w:docVar w:name="gpe_municipio_ric" w:val=" "/>
    <w:docVar w:name="gpe_municnasc" w:val="CARAPICUIBA"/>
    <w:docVar w:name="gpe_nacion_bra_nasc_exte" w:val=" "/>
    <w:docVar w:name="gpe_nacion_bra_natura" w:val=" "/>
    <w:docVar w:name="gpe_nacion_brasileira" w:val="X"/>
    <w:docVar w:name="gpe_nacion_estrangeira" w:val=" "/>
    <w:docVar w:name="gpe_nfolha01" w:val=" "/>
    <w:docVar w:name="gpe_nfolha02" w:val=" "/>
    <w:docVar w:name="gpe_nfolha03" w:val=" "/>
    <w:docVar w:name="gpe_nfolha04" w:val=" "/>
    <w:docVar w:name="gpe_nfolha05" w:val=" "/>
    <w:docVar w:name="gpe_nfolha06" w:val=" "/>
    <w:docVar w:name="gpe_nfolha07" w:val=" "/>
    <w:docVar w:name="gpe_nfolha08" w:val=" "/>
    <w:docVar w:name="gpe_nfolha09" w:val=" "/>
    <w:docVar w:name="gpe_nfolha10" w:val=" "/>
    <w:docVar w:name="gpe_nlivro01" w:val=" "/>
    <w:docVar w:name="gpe_nlivro02" w:val=" "/>
    <w:docVar w:name="gpe_nlivro03" w:val=" "/>
    <w:docVar w:name="gpe_nlivro04" w:val=" "/>
    <w:docVar w:name="gpe_nlivro05" w:val=" "/>
    <w:docVar w:name="gpe_nlivro06" w:val=" "/>
    <w:docVar w:name="gpe_nlivro07" w:val=" "/>
    <w:docVar w:name="gpe_nlivro08" w:val=" "/>
    <w:docVar w:name="gpe_nlivro09" w:val=" "/>
    <w:docVar w:name="gpe_nlivro10" w:val=" "/>
    <w:docVar w:name="gpe_no_ficha" w:val=" "/>
    <w:docVar w:name="gpe_no_registro" w:val=" "/>
    <w:docVar w:name="gpe_nome" w:val="CARLOS EDUARDO CAMARGO"/>
    <w:docVar w:name="gpe_nome_empresa" w:val="RCS TECNOLOGIA S/A"/>
    <w:docVar w:name="gpe_nome_mae" w:val="SUELI ALVES CAMARGO"/>
    <w:docVar w:name="gpe_nome_mae_dcn" w:val="SUELI ALVES CAMARGO"/>
    <w:docVar w:name="gpe_nome_pai" w:val="CARLOS GOMES DE CAMARGO"/>
    <w:docVar w:name="gpe_nome_pai_dcn" w:val="CARLOS GOMES DE CAMARGO"/>
    <w:docVar w:name="gpe_nomecmp" w:val="CARLOS EDUARDO CAMARGO"/>
    <w:docVar w:name="gpe_nregistro01" w:val=" "/>
    <w:docVar w:name="gpe_nregistro02" w:val=" "/>
    <w:docVar w:name="gpe_nregistro03" w:val=" "/>
    <w:docVar w:name="gpe_nregistro04" w:val=" "/>
    <w:docVar w:name="gpe_nregistro05" w:val=" "/>
    <w:docVar w:name="gpe_nregistro06" w:val=" "/>
    <w:docVar w:name="gpe_nregistro07" w:val=" "/>
    <w:docVar w:name="gpe_nregistro08" w:val=" "/>
    <w:docVar w:name="gpe_nregistro09" w:val=" "/>
    <w:docVar w:name="gpe_nregistro10" w:val=" "/>
    <w:docVar w:name="gpe_num_celular" w:val="991155457"/>
    <w:docVar w:name="gpe_num_endereco" w:val="532"/>
    <w:docVar w:name="gpe_num_naturaliz" w:val=" "/>
    <w:docVar w:name="gpe_num_passapor" w:val=" "/>
    <w:docVar w:name="gpe_numero_ric" w:val=" "/>
    <w:docVar w:name="gpe_pais_origem_pis" w:val=" "/>
    <w:docVar w:name="gpe_pais_passapor" w:val=" "/>
    <w:docVar w:name="gpe_pis" w:val="18221115407"/>
    <w:docVar w:name="gpe_por_mes_hora" w:val="P/MES"/>
    <w:docVar w:name="gpe_posto" w:val=" "/>
    <w:docVar w:name="gpe_proces" w:val="00001"/>
    <w:docVar w:name="gpe_reg_civil" w:val=" "/>
    <w:docVar w:name="gpe_regra_aponta" w:val="01"/>
    <w:docVar w:name="gpe_reservista" w:val="040212900670"/>
    <w:docVar w:name="gpe_rg" w:val="224486536"/>
    <w:docVar w:name="gpe_rg_emissao" w:val="24/05/2022"/>
    <w:docVar w:name="gpe_rg_org" w:val=" "/>
    <w:docVar w:name="gpe_rg_orguf" w:val="SP"/>
    <w:docVar w:name="gpe_sal_bas_diss" w:val="      3.057,11"/>
    <w:docVar w:name="gpe_salario" w:val="      3.057,11"/>
    <w:docVar w:name="gpe_secao" w:val="0145"/>
    <w:docVar w:name="gpe_serie_ctps" w:val="3819"/>
    <w:docVar w:name="gpe_sit_folha" w:val=" "/>
    <w:docVar w:name="gpe_tel_empresa" w:val="(61) 3344-5242"/>
    <w:docVar w:name="gpe_telefone" w:val=" "/>
    <w:docVar w:name="gpe_texto_01" w:val=" "/>
    <w:docVar w:name="gpe_texto_02" w:val="RCS TECNOLOGIA"/>
    <w:docVar w:name="gpe_texto_03" w:val=" "/>
    <w:docVar w:name="gpe_texto_04" w:val=" "/>
    <w:docVar w:name="gpe_tip_certid" w:val=" "/>
    <w:docVar w:name="gpe_tipo_admissao" w:val="9B"/>
    <w:docVar w:name="gpe_tipo_endereco_com" w:val=" "/>
    <w:docVar w:name="gpe_tipo_endereco_res" w:val="X"/>
    <w:docVar w:name="gpe_tipo_livro" w:val=" "/>
    <w:docVar w:name="gpe_tipo_manut_nis_alter" w:val=" "/>
    <w:docVar w:name="gpe_tipo_manut_nis_cadas" w:val=" "/>
    <w:docVar w:name="gpe_tipo_manut_nis_cance" w:val=" "/>
    <w:docVar w:name="gpe_tipo_manut_nis_reati" w:val=" "/>
    <w:docVar w:name="gpe_tipo_manut_nis_retro" w:val=" "/>
    <w:docVar w:name="gpe_tipo_pagto" w:val="M"/>
    <w:docVar w:name="gpe_tit_eleitor" w:val="2469777501-24"/>
    <w:docVar w:name="gpe_tp_cont_trab" w:val="1"/>
    <w:docVar w:name="gpe_turno_trab" w:val="017"/>
    <w:docVar w:name="gpe_uf_certidao" w:val=" "/>
    <w:docVar w:name="gpe_uf_ctps" w:val=" "/>
    <w:docVar w:name="gpe_uf_passaporte" w:val=" "/>
    <w:docVar w:name="gpe_uf_ric" w:val=" "/>
    <w:docVar w:name="gpe_vin_emp_rais" w:val="10"/>
    <w:docVar w:name="gpe_zona_secao" w:val="388"/>
  </w:docVars>
  <w:rsids>
    <w:rsidRoot w:val="0075474A"/>
    <w:rsid w:val="000002E1"/>
    <w:rsid w:val="0000150F"/>
    <w:rsid w:val="000153A5"/>
    <w:rsid w:val="00020BCC"/>
    <w:rsid w:val="00027350"/>
    <w:rsid w:val="00034397"/>
    <w:rsid w:val="00043502"/>
    <w:rsid w:val="00071821"/>
    <w:rsid w:val="0009075E"/>
    <w:rsid w:val="000A3873"/>
    <w:rsid w:val="000A74B7"/>
    <w:rsid w:val="000C1124"/>
    <w:rsid w:val="000E5E87"/>
    <w:rsid w:val="000E7751"/>
    <w:rsid w:val="00125299"/>
    <w:rsid w:val="00180FD9"/>
    <w:rsid w:val="0018162D"/>
    <w:rsid w:val="001840A8"/>
    <w:rsid w:val="0019419E"/>
    <w:rsid w:val="001D5432"/>
    <w:rsid w:val="001D5BCB"/>
    <w:rsid w:val="001D7806"/>
    <w:rsid w:val="001D7D7B"/>
    <w:rsid w:val="001E6834"/>
    <w:rsid w:val="001F6F2B"/>
    <w:rsid w:val="00207A78"/>
    <w:rsid w:val="002174C2"/>
    <w:rsid w:val="00220791"/>
    <w:rsid w:val="00226DD8"/>
    <w:rsid w:val="00231C93"/>
    <w:rsid w:val="00233DB0"/>
    <w:rsid w:val="0023639D"/>
    <w:rsid w:val="002368F1"/>
    <w:rsid w:val="002372C3"/>
    <w:rsid w:val="0026330B"/>
    <w:rsid w:val="00272747"/>
    <w:rsid w:val="00292187"/>
    <w:rsid w:val="002925F1"/>
    <w:rsid w:val="002937AF"/>
    <w:rsid w:val="00296473"/>
    <w:rsid w:val="00296B22"/>
    <w:rsid w:val="002B565B"/>
    <w:rsid w:val="002D6AF1"/>
    <w:rsid w:val="002E5698"/>
    <w:rsid w:val="002F5037"/>
    <w:rsid w:val="0033062C"/>
    <w:rsid w:val="003455AF"/>
    <w:rsid w:val="0035122A"/>
    <w:rsid w:val="00361950"/>
    <w:rsid w:val="00375A15"/>
    <w:rsid w:val="00386415"/>
    <w:rsid w:val="00396137"/>
    <w:rsid w:val="003D3CAF"/>
    <w:rsid w:val="003D6427"/>
    <w:rsid w:val="003E1F3F"/>
    <w:rsid w:val="003E3801"/>
    <w:rsid w:val="003E3F08"/>
    <w:rsid w:val="003F1A14"/>
    <w:rsid w:val="00405D40"/>
    <w:rsid w:val="004401D6"/>
    <w:rsid w:val="00443625"/>
    <w:rsid w:val="00447073"/>
    <w:rsid w:val="004534E4"/>
    <w:rsid w:val="0046347B"/>
    <w:rsid w:val="004721C0"/>
    <w:rsid w:val="00476F89"/>
    <w:rsid w:val="00481704"/>
    <w:rsid w:val="00481A7D"/>
    <w:rsid w:val="004A2D90"/>
    <w:rsid w:val="004A4DE3"/>
    <w:rsid w:val="004A6AEC"/>
    <w:rsid w:val="004B2DCF"/>
    <w:rsid w:val="004B4E89"/>
    <w:rsid w:val="004B5B91"/>
    <w:rsid w:val="004C08C4"/>
    <w:rsid w:val="004D47D6"/>
    <w:rsid w:val="004E4C5A"/>
    <w:rsid w:val="004F3090"/>
    <w:rsid w:val="004F7881"/>
    <w:rsid w:val="00550339"/>
    <w:rsid w:val="00560F55"/>
    <w:rsid w:val="005820DC"/>
    <w:rsid w:val="00587713"/>
    <w:rsid w:val="005A51DC"/>
    <w:rsid w:val="005D74AB"/>
    <w:rsid w:val="00601FA9"/>
    <w:rsid w:val="006044A5"/>
    <w:rsid w:val="00604FCE"/>
    <w:rsid w:val="00615F0F"/>
    <w:rsid w:val="0065592D"/>
    <w:rsid w:val="0069010F"/>
    <w:rsid w:val="006933A3"/>
    <w:rsid w:val="006C5BCE"/>
    <w:rsid w:val="006D6EF1"/>
    <w:rsid w:val="00746C22"/>
    <w:rsid w:val="00750806"/>
    <w:rsid w:val="0075474A"/>
    <w:rsid w:val="007571BE"/>
    <w:rsid w:val="007704B6"/>
    <w:rsid w:val="0078377A"/>
    <w:rsid w:val="00783B8A"/>
    <w:rsid w:val="007A2821"/>
    <w:rsid w:val="007C35AA"/>
    <w:rsid w:val="007C5153"/>
    <w:rsid w:val="007D5963"/>
    <w:rsid w:val="007E5E42"/>
    <w:rsid w:val="00805591"/>
    <w:rsid w:val="00817016"/>
    <w:rsid w:val="0082329B"/>
    <w:rsid w:val="0084365C"/>
    <w:rsid w:val="00847E45"/>
    <w:rsid w:val="008509B7"/>
    <w:rsid w:val="00853CC2"/>
    <w:rsid w:val="008717F2"/>
    <w:rsid w:val="00882806"/>
    <w:rsid w:val="0088713E"/>
    <w:rsid w:val="0088725D"/>
    <w:rsid w:val="008A0424"/>
    <w:rsid w:val="008E18BC"/>
    <w:rsid w:val="00906E5C"/>
    <w:rsid w:val="00924422"/>
    <w:rsid w:val="00963F3B"/>
    <w:rsid w:val="0096796E"/>
    <w:rsid w:val="00971E44"/>
    <w:rsid w:val="00993373"/>
    <w:rsid w:val="009A410A"/>
    <w:rsid w:val="009B5A78"/>
    <w:rsid w:val="009B6ECB"/>
    <w:rsid w:val="009D6ED7"/>
    <w:rsid w:val="00A00465"/>
    <w:rsid w:val="00A251A0"/>
    <w:rsid w:val="00A30E51"/>
    <w:rsid w:val="00A366B8"/>
    <w:rsid w:val="00A4222F"/>
    <w:rsid w:val="00A4562C"/>
    <w:rsid w:val="00A73557"/>
    <w:rsid w:val="00A80D3B"/>
    <w:rsid w:val="00A8306F"/>
    <w:rsid w:val="00AA1DD8"/>
    <w:rsid w:val="00AD68DB"/>
    <w:rsid w:val="00AE022F"/>
    <w:rsid w:val="00B17618"/>
    <w:rsid w:val="00B21AEE"/>
    <w:rsid w:val="00B21D39"/>
    <w:rsid w:val="00B23CD5"/>
    <w:rsid w:val="00B263B7"/>
    <w:rsid w:val="00B360DF"/>
    <w:rsid w:val="00B379AE"/>
    <w:rsid w:val="00B405B8"/>
    <w:rsid w:val="00B6431A"/>
    <w:rsid w:val="00B75813"/>
    <w:rsid w:val="00B770B9"/>
    <w:rsid w:val="00B80639"/>
    <w:rsid w:val="00B941DB"/>
    <w:rsid w:val="00BC314A"/>
    <w:rsid w:val="00C02C11"/>
    <w:rsid w:val="00C06521"/>
    <w:rsid w:val="00C13E33"/>
    <w:rsid w:val="00C70744"/>
    <w:rsid w:val="00C74CAA"/>
    <w:rsid w:val="00CB69D9"/>
    <w:rsid w:val="00CF06A0"/>
    <w:rsid w:val="00D42115"/>
    <w:rsid w:val="00D53350"/>
    <w:rsid w:val="00D723A9"/>
    <w:rsid w:val="00D731F2"/>
    <w:rsid w:val="00D92CF1"/>
    <w:rsid w:val="00D9741E"/>
    <w:rsid w:val="00DA003B"/>
    <w:rsid w:val="00DB0D92"/>
    <w:rsid w:val="00DB70EE"/>
    <w:rsid w:val="00DC2420"/>
    <w:rsid w:val="00DC482C"/>
    <w:rsid w:val="00DC72B9"/>
    <w:rsid w:val="00DD4A73"/>
    <w:rsid w:val="00DE7120"/>
    <w:rsid w:val="00DE7E7B"/>
    <w:rsid w:val="00E072EF"/>
    <w:rsid w:val="00E116A2"/>
    <w:rsid w:val="00E14B1A"/>
    <w:rsid w:val="00E228D7"/>
    <w:rsid w:val="00E3212D"/>
    <w:rsid w:val="00E36E52"/>
    <w:rsid w:val="00E43BC0"/>
    <w:rsid w:val="00E814A5"/>
    <w:rsid w:val="00E82F88"/>
    <w:rsid w:val="00E8320D"/>
    <w:rsid w:val="00E9380F"/>
    <w:rsid w:val="00EA73EC"/>
    <w:rsid w:val="00EB104C"/>
    <w:rsid w:val="00EB68C0"/>
    <w:rsid w:val="00EC2E73"/>
    <w:rsid w:val="00ED6CEE"/>
    <w:rsid w:val="00EE2E78"/>
    <w:rsid w:val="00EF2031"/>
    <w:rsid w:val="00F0534A"/>
    <w:rsid w:val="00F24FB5"/>
    <w:rsid w:val="00F26538"/>
    <w:rsid w:val="00F279FF"/>
    <w:rsid w:val="00F30D4B"/>
    <w:rsid w:val="00F33044"/>
    <w:rsid w:val="00F459FC"/>
    <w:rsid w:val="00FB0A42"/>
    <w:rsid w:val="00FB524F"/>
    <w:rsid w:val="00FC4FBF"/>
    <w:rsid w:val="00FF12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7C492"/>
  <w15:chartTrackingRefBased/>
  <w15:docId w15:val="{1B905271-E7BD-4845-B0AE-175982B4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806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40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405B8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nhideWhenUsed/>
    <w:rsid w:val="00D731F2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42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D42115"/>
    <w:rPr>
      <w:rFonts w:eastAsia="Times New Roman"/>
      <w:sz w:val="22"/>
      <w:szCs w:val="22"/>
    </w:rPr>
  </w:style>
  <w:style w:type="paragraph" w:styleId="Rodap">
    <w:name w:val="footer"/>
    <w:basedOn w:val="Normal"/>
    <w:link w:val="RodapChar"/>
    <w:unhideWhenUsed/>
    <w:rsid w:val="00D42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D42115"/>
    <w:rPr>
      <w:rFonts w:eastAsia="Times New Roman"/>
      <w:sz w:val="22"/>
      <w:szCs w:val="22"/>
    </w:rPr>
  </w:style>
  <w:style w:type="table" w:styleId="Tabelacomgrade">
    <w:name w:val="Table Grid"/>
    <w:basedOn w:val="Tabelanormal"/>
    <w:uiPriority w:val="59"/>
    <w:rsid w:val="00E83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231C9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31C9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231C93"/>
    <w:rPr>
      <w:rFonts w:ascii="Arial MT" w:eastAsia="Arial MT" w:hAnsi="Arial MT" w:cs="Arial MT"/>
      <w:sz w:val="24"/>
      <w:szCs w:val="24"/>
      <w:lang w:val="pt-PT" w:eastAsia="en-US"/>
    </w:rPr>
  </w:style>
  <w:style w:type="paragraph" w:styleId="Ttulo">
    <w:name w:val="Title"/>
    <w:basedOn w:val="Normal"/>
    <w:link w:val="TtuloChar"/>
    <w:uiPriority w:val="10"/>
    <w:qFormat/>
    <w:rsid w:val="00231C93"/>
    <w:pPr>
      <w:widowControl w:val="0"/>
      <w:autoSpaceDE w:val="0"/>
      <w:autoSpaceDN w:val="0"/>
      <w:spacing w:before="100" w:after="0" w:line="240" w:lineRule="auto"/>
      <w:ind w:left="287"/>
    </w:pPr>
    <w:rPr>
      <w:rFonts w:ascii="Arial" w:eastAsia="Arial" w:hAnsi="Arial" w:cs="Arial"/>
      <w:b/>
      <w:bCs/>
      <w:sz w:val="28"/>
      <w:szCs w:val="28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231C93"/>
    <w:rPr>
      <w:rFonts w:ascii="Arial" w:eastAsia="Arial" w:hAnsi="Arial" w:cs="Arial"/>
      <w:b/>
      <w:bCs/>
      <w:sz w:val="28"/>
      <w:szCs w:val="28"/>
      <w:lang w:val="pt-PT" w:eastAsia="en-US"/>
    </w:rPr>
  </w:style>
  <w:style w:type="paragraph" w:customStyle="1" w:styleId="Default">
    <w:name w:val="Default"/>
    <w:rsid w:val="00231C93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2999">
      <w:bodyDiv w:val="1"/>
      <w:marLeft w:val="750"/>
      <w:marRight w:val="7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RCS-019143\Desktop\SRA.xlsx" TargetMode="External"/><Relationship Id="rId2" Type="http://schemas.openxmlformats.org/officeDocument/2006/relationships/mailMergeSource" Target="file:///C:\Users\RCS-019143\Desktop\SRA.xlsx" TargetMode="External"/><Relationship Id="rId1" Type="http://schemas.openxmlformats.org/officeDocument/2006/relationships/attachedTemplate" Target="file:///C:\Users\DANIEL~1.SOU\AppData\Local\Temp\aviso%20previo%20trabalhado.dotx%20%20%20%20%20%20%20%20%20%20%20%20%20%20%20%20%20%20%20%20%20%20%20%20%20%20%20%20%20%20%2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aviso previo trabalhado.dotx                               </Template>
  <TotalTime>2</TotalTime>
  <Pages>2</Pages>
  <Words>475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Links>
    <vt:vector size="12" baseType="variant">
      <vt:variant>
        <vt:i4>917605</vt:i4>
      </vt:variant>
      <vt:variant>
        <vt:i4>3</vt:i4>
      </vt:variant>
      <vt:variant>
        <vt:i4>0</vt:i4>
      </vt:variant>
      <vt:variant>
        <vt:i4>5</vt:i4>
      </vt:variant>
      <vt:variant>
        <vt:lpwstr>mailto:rcstecnologia@rcstecnologia.com.br</vt:lpwstr>
      </vt:variant>
      <vt:variant>
        <vt:lpwstr/>
      </vt:variant>
      <vt:variant>
        <vt:i4>524368</vt:i4>
      </vt:variant>
      <vt:variant>
        <vt:i4>0</vt:i4>
      </vt:variant>
      <vt:variant>
        <vt:i4>0</vt:i4>
      </vt:variant>
      <vt:variant>
        <vt:i4>5</vt:i4>
      </vt:variant>
      <vt:variant>
        <vt:lpwstr>http://www.rcstecnologia.com.br/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ELIAS ALVES DE SOUZA</dc:creator>
  <cp:keywords/>
  <cp:lastModifiedBy>c1454</cp:lastModifiedBy>
  <cp:revision>2</cp:revision>
  <cp:lastPrinted>2026-04-07T15:32:00Z</cp:lastPrinted>
  <dcterms:created xsi:type="dcterms:W3CDTF">2026-09-08T11:11:00Z</dcterms:created>
  <dcterms:modified xsi:type="dcterms:W3CDTF">2026-09-08T11:11:00Z</dcterms:modified>
</cp:coreProperties>
</file>